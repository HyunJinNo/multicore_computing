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14504A" w14:paraId="6745F3F9" w14:textId="77777777" w:rsidTr="00FB65B8">
        <w:tc>
          <w:tcPr>
            <w:tcW w:w="5395" w:type="dxa"/>
          </w:tcPr>
          <w:p w14:paraId="6D2F5ABC" w14:textId="77777777" w:rsidR="00A81248" w:rsidRPr="0014504A" w:rsidRDefault="00A81248" w:rsidP="00A81248">
            <w:pPr>
              <w:pStyle w:val="a5"/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14:paraId="4CB8C40D" w14:textId="77777777" w:rsidR="00A81248" w:rsidRPr="0014504A" w:rsidRDefault="00A81248" w:rsidP="00A81248">
            <w:pPr>
              <w:pStyle w:val="a5"/>
              <w:rPr>
                <w:rFonts w:ascii="맑은 고딕" w:hAnsi="맑은 고딕"/>
              </w:rPr>
            </w:pPr>
          </w:p>
        </w:tc>
      </w:tr>
      <w:tr w:rsidR="00A81248" w:rsidRPr="0014504A" w14:paraId="17971C5A" w14:textId="77777777" w:rsidTr="00FB65B8">
        <w:trPr>
          <w:trHeight w:val="2719"/>
        </w:trPr>
        <w:tc>
          <w:tcPr>
            <w:tcW w:w="5395" w:type="dxa"/>
          </w:tcPr>
          <w:p w14:paraId="01AD7BB7" w14:textId="15A9A257" w:rsidR="00A81248" w:rsidRPr="0014504A" w:rsidRDefault="00B11238" w:rsidP="00ED5D07">
            <w:pPr>
              <w:pStyle w:val="1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Problem1 Report</w:t>
            </w:r>
          </w:p>
        </w:tc>
        <w:tc>
          <w:tcPr>
            <w:tcW w:w="5395" w:type="dxa"/>
          </w:tcPr>
          <w:p w14:paraId="776FD04D" w14:textId="77777777" w:rsidR="00A81248" w:rsidRPr="0014504A" w:rsidRDefault="00A81248">
            <w:pPr>
              <w:rPr>
                <w:rFonts w:ascii="맑은 고딕" w:hAnsi="맑은 고딕"/>
              </w:rPr>
            </w:pPr>
          </w:p>
        </w:tc>
      </w:tr>
      <w:tr w:rsidR="00A81248" w:rsidRPr="0014504A" w14:paraId="140762B0" w14:textId="77777777" w:rsidTr="00FB65B8">
        <w:trPr>
          <w:trHeight w:val="8059"/>
        </w:trPr>
        <w:tc>
          <w:tcPr>
            <w:tcW w:w="5395" w:type="dxa"/>
          </w:tcPr>
          <w:p w14:paraId="1B277559" w14:textId="77777777" w:rsidR="00A81248" w:rsidRPr="0014504A" w:rsidRDefault="00A81248">
            <w:pPr>
              <w:rPr>
                <w:rFonts w:ascii="맑은 고딕" w:hAnsi="맑은 고딕"/>
              </w:rPr>
            </w:pPr>
            <w:r w:rsidRPr="0014504A">
              <w:rPr>
                <w:rFonts w:ascii="맑은 고딕" w:hAnsi="맑은 고딕" w:hint="eastAsia"/>
                <w:noProof/>
                <w:lang w:val="ko-KR" w:bidi="ko-K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24A794C7" wp14:editId="4C0362B8">
                      <wp:simplePos x="0" y="0"/>
                      <wp:positionH relativeFrom="margin">
                        <wp:posOffset>-442653</wp:posOffset>
                      </wp:positionH>
                      <wp:positionV relativeFrom="page">
                        <wp:posOffset>-2244280</wp:posOffset>
                      </wp:positionV>
                      <wp:extent cx="7772400" cy="10664042"/>
                      <wp:effectExtent l="0" t="0" r="0" b="4445"/>
                      <wp:wrapNone/>
                      <wp:docPr id="2" name="그룹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64042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도형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삼각형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도형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B03082" id="그룹 1" o:spid="_x0000_s1026" style="position:absolute;left:0;text-align:left;margin-left:-34.85pt;margin-top:-176.7pt;width:612pt;height:839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">
                      <v:shape id="도형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삼각형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도형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53CDAA34" w14:textId="77777777" w:rsidR="00A81248" w:rsidRPr="0014504A" w:rsidRDefault="00A81248">
            <w:pPr>
              <w:rPr>
                <w:rFonts w:ascii="맑은 고딕" w:hAnsi="맑은 고딕"/>
              </w:rPr>
            </w:pPr>
          </w:p>
        </w:tc>
      </w:tr>
      <w:tr w:rsidR="00A81248" w:rsidRPr="0014504A" w14:paraId="4BA9DC4F" w14:textId="77777777" w:rsidTr="00FB65B8">
        <w:trPr>
          <w:trHeight w:val="1299"/>
        </w:trPr>
        <w:tc>
          <w:tcPr>
            <w:tcW w:w="5395" w:type="dxa"/>
          </w:tcPr>
          <w:p w14:paraId="7A61AC96" w14:textId="77777777" w:rsidR="00A81248" w:rsidRPr="0014504A" w:rsidRDefault="00A81248">
            <w:pPr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14:paraId="1026EE9B" w14:textId="783E1265" w:rsidR="00A81248" w:rsidRPr="0014504A" w:rsidRDefault="00B11238" w:rsidP="00A81248">
            <w:pPr>
              <w:pStyle w:val="2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tudent NO: 20183784</w:t>
            </w:r>
          </w:p>
          <w:p w14:paraId="409C6A61" w14:textId="34B32266" w:rsidR="00A81248" w:rsidRPr="0014504A" w:rsidRDefault="00B11238" w:rsidP="00C66528">
            <w:pPr>
              <w:pStyle w:val="2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 xml:space="preserve">tudent Name: </w:t>
            </w:r>
            <w:proofErr w:type="spellStart"/>
            <w:r>
              <w:rPr>
                <w:rFonts w:ascii="맑은 고딕" w:hAnsi="맑은 고딕" w:hint="eastAsia"/>
              </w:rPr>
              <w:t>노현진</w:t>
            </w:r>
            <w:proofErr w:type="spellEnd"/>
          </w:p>
        </w:tc>
      </w:tr>
      <w:tr w:rsidR="00A81248" w:rsidRPr="0014504A" w14:paraId="4630F1DA" w14:textId="77777777" w:rsidTr="00FB65B8">
        <w:trPr>
          <w:trHeight w:val="1402"/>
        </w:trPr>
        <w:tc>
          <w:tcPr>
            <w:tcW w:w="5395" w:type="dxa"/>
          </w:tcPr>
          <w:p w14:paraId="4E75B111" w14:textId="77777777" w:rsidR="00A81248" w:rsidRPr="0014504A" w:rsidRDefault="00A81248">
            <w:pPr>
              <w:rPr>
                <w:rFonts w:ascii="맑은 고딕" w:hAnsi="맑은 고딕"/>
              </w:rPr>
            </w:pPr>
          </w:p>
        </w:tc>
        <w:tc>
          <w:tcPr>
            <w:tcW w:w="5395" w:type="dxa"/>
          </w:tcPr>
          <w:p w14:paraId="4911AD44" w14:textId="1C0E7E96" w:rsidR="00A81248" w:rsidRPr="0014504A" w:rsidRDefault="00A81248" w:rsidP="00A81248">
            <w:pPr>
              <w:pStyle w:val="2"/>
              <w:rPr>
                <w:rFonts w:ascii="맑은 고딕" w:hAnsi="맑은 고딕"/>
              </w:rPr>
            </w:pPr>
          </w:p>
        </w:tc>
      </w:tr>
    </w:tbl>
    <w:p w14:paraId="5EBB2477" w14:textId="77777777" w:rsidR="000C4ED1" w:rsidRDefault="000C4ED1">
      <w:pPr>
        <w:rPr>
          <w:rFonts w:ascii="맑은 고딕" w:hAnsi="맑은 고딕"/>
        </w:rPr>
      </w:pPr>
    </w:p>
    <w:p w14:paraId="3B0F9D5E" w14:textId="77777777" w:rsidR="000D1082" w:rsidRDefault="000D1082">
      <w:pPr>
        <w:rPr>
          <w:rFonts w:ascii="맑은 고딕" w:hAnsi="맑은 고딕"/>
        </w:rPr>
      </w:pPr>
    </w:p>
    <w:p w14:paraId="1A940F9A" w14:textId="1035B9D5" w:rsidR="00FB05CA" w:rsidRPr="00A7128F" w:rsidRDefault="00FB05CA">
      <w:pPr>
        <w:rPr>
          <w:rFonts w:ascii="맑은 고딕" w:hAnsi="맑은 고딕"/>
          <w:b/>
          <w:bCs/>
        </w:rPr>
      </w:pPr>
      <w:r w:rsidRPr="00A7128F">
        <w:rPr>
          <w:rFonts w:ascii="맑은 고딕" w:hAnsi="맑은 고딕" w:hint="eastAsia"/>
          <w:b/>
          <w:bCs/>
        </w:rPr>
        <w:lastRenderedPageBreak/>
        <w:t>[</w:t>
      </w:r>
      <w:r w:rsidRPr="00A7128F">
        <w:rPr>
          <w:rFonts w:ascii="맑은 고딕" w:hAnsi="맑은 고딕"/>
          <w:b/>
          <w:bCs/>
        </w:rPr>
        <w:t>Environment]</w:t>
      </w:r>
    </w:p>
    <w:p w14:paraId="5BA6508F" w14:textId="4A8B13F4" w:rsidR="00FB05CA" w:rsidRPr="002F7256" w:rsidRDefault="00FB05CA" w:rsidP="00FB05CA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 w:rsidRPr="002F7256">
        <w:rPr>
          <w:rFonts w:ascii="맑은 고딕" w:hAnsi="맑은 고딕" w:hint="eastAsia"/>
          <w:b/>
          <w:bCs/>
          <w:sz w:val="20"/>
          <w:szCs w:val="20"/>
        </w:rPr>
        <w:t>C</w:t>
      </w:r>
      <w:r w:rsidRPr="002F7256">
        <w:rPr>
          <w:rFonts w:ascii="맑은 고딕" w:hAnsi="맑은 고딕"/>
          <w:b/>
          <w:bCs/>
          <w:sz w:val="20"/>
          <w:szCs w:val="20"/>
        </w:rPr>
        <w:t>PU</w:t>
      </w:r>
    </w:p>
    <w:p w14:paraId="281422D6" w14:textId="3EC1C55F" w:rsidR="00A7128F" w:rsidRDefault="00A7128F" w:rsidP="00A7128F">
      <w:pPr>
        <w:ind w:left="72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53EE71C5" wp14:editId="44EB3D1C">
            <wp:extent cx="4807797" cy="3709971"/>
            <wp:effectExtent l="133350" t="114300" r="126365" b="1574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15" cy="37323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DD6468" w14:textId="18692F63" w:rsidR="00A82731" w:rsidRDefault="002F7256" w:rsidP="00A7128F">
      <w:pPr>
        <w:ind w:left="720"/>
        <w:rPr>
          <w:rFonts w:ascii="맑은 고딕" w:hAnsi="맑은 고딕"/>
          <w:b/>
          <w:bCs/>
          <w:sz w:val="20"/>
          <w:szCs w:val="20"/>
          <w:u w:val="single"/>
        </w:rPr>
      </w:pPr>
      <w:r w:rsidRPr="002F7256">
        <w:rPr>
          <w:rFonts w:ascii="맑은 고딕" w:hAnsi="맑은 고딕" w:hint="eastAsia"/>
          <w:b/>
          <w:bCs/>
          <w:sz w:val="20"/>
          <w:szCs w:val="20"/>
          <w:u w:val="single"/>
        </w:rPr>
        <w:t>C</w:t>
      </w:r>
      <w:r w:rsidRPr="002F7256">
        <w:rPr>
          <w:rFonts w:ascii="맑은 고딕" w:hAnsi="맑은 고딕"/>
          <w:b/>
          <w:bCs/>
          <w:sz w:val="20"/>
          <w:szCs w:val="20"/>
          <w:u w:val="single"/>
        </w:rPr>
        <w:t>PU type: Intel® Core™ i5-8250U CPU</w:t>
      </w:r>
    </w:p>
    <w:p w14:paraId="7987208B" w14:textId="203F8ABD" w:rsidR="00A45801" w:rsidRPr="002F7256" w:rsidRDefault="00A45801" w:rsidP="00A7128F">
      <w:pPr>
        <w:ind w:left="72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C</w:t>
      </w:r>
      <w:r>
        <w:rPr>
          <w:rFonts w:ascii="맑은 고딕" w:hAnsi="맑은 고딕"/>
          <w:b/>
          <w:bCs/>
          <w:sz w:val="20"/>
          <w:szCs w:val="20"/>
          <w:u w:val="single"/>
        </w:rPr>
        <w:t>lock Speed: 1.80GH</w:t>
      </w:r>
      <w:r w:rsidR="000C03DB">
        <w:rPr>
          <w:rFonts w:ascii="맑은 고딕" w:hAnsi="맑은 고딕"/>
          <w:b/>
          <w:bCs/>
          <w:sz w:val="20"/>
          <w:szCs w:val="20"/>
          <w:u w:val="single"/>
        </w:rPr>
        <w:t>z</w:t>
      </w:r>
    </w:p>
    <w:p w14:paraId="593962A4" w14:textId="59C8B03E" w:rsidR="002F7256" w:rsidRPr="002F7256" w:rsidRDefault="002F7256" w:rsidP="002F7256">
      <w:pPr>
        <w:ind w:left="720"/>
        <w:rPr>
          <w:rFonts w:ascii="맑은 고딕" w:hAnsi="맑은 고딕"/>
          <w:b/>
          <w:bCs/>
          <w:sz w:val="20"/>
          <w:szCs w:val="20"/>
          <w:u w:val="single"/>
        </w:rPr>
      </w:pPr>
      <w:r w:rsidRPr="002F7256">
        <w:rPr>
          <w:rFonts w:ascii="맑은 고딕" w:hAnsi="맑은 고딕"/>
          <w:b/>
          <w:bCs/>
          <w:sz w:val="20"/>
          <w:szCs w:val="20"/>
          <w:u w:val="single"/>
        </w:rPr>
        <w:t>Number of cores: 4</w:t>
      </w:r>
    </w:p>
    <w:p w14:paraId="52C199FB" w14:textId="77777777" w:rsidR="00BB6787" w:rsidRPr="00A7128F" w:rsidRDefault="00BB6787" w:rsidP="00A7128F">
      <w:pPr>
        <w:ind w:left="720"/>
        <w:rPr>
          <w:rFonts w:ascii="맑은 고딕" w:hAnsi="맑은 고딕"/>
          <w:sz w:val="20"/>
          <w:szCs w:val="20"/>
        </w:rPr>
      </w:pPr>
    </w:p>
    <w:p w14:paraId="3138E22E" w14:textId="383FD01A" w:rsidR="00FB05CA" w:rsidRPr="002F7256" w:rsidRDefault="00FB05CA" w:rsidP="00FB05CA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 w:rsidRPr="002F7256">
        <w:rPr>
          <w:rFonts w:ascii="맑은 고딕" w:hAnsi="맑은 고딕" w:hint="eastAsia"/>
          <w:b/>
          <w:bCs/>
          <w:sz w:val="20"/>
          <w:szCs w:val="20"/>
        </w:rPr>
        <w:t>M</w:t>
      </w:r>
      <w:r w:rsidRPr="002F7256">
        <w:rPr>
          <w:rFonts w:ascii="맑은 고딕" w:hAnsi="맑은 고딕"/>
          <w:b/>
          <w:bCs/>
          <w:sz w:val="20"/>
          <w:szCs w:val="20"/>
        </w:rPr>
        <w:t>emory</w:t>
      </w:r>
    </w:p>
    <w:p w14:paraId="44C25A40" w14:textId="4C93DE9E" w:rsidR="00A7128F" w:rsidRDefault="00A7128F" w:rsidP="00A7128F">
      <w:pPr>
        <w:pStyle w:val="ad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17195F54" wp14:editId="6451EABF">
            <wp:extent cx="4404783" cy="3388327"/>
            <wp:effectExtent l="133350" t="114300" r="129540" b="155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340" cy="34172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CBDCC3" w14:textId="2B2F302F" w:rsidR="00A82731" w:rsidRPr="002F7256" w:rsidRDefault="002F7256" w:rsidP="00A7128F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2F7256">
        <w:rPr>
          <w:rFonts w:ascii="맑은 고딕" w:hAnsi="맑은 고딕" w:hint="eastAsia"/>
          <w:b/>
          <w:bCs/>
          <w:sz w:val="20"/>
          <w:szCs w:val="20"/>
          <w:u w:val="single"/>
        </w:rPr>
        <w:t>M</w:t>
      </w:r>
      <w:r w:rsidRPr="002F7256">
        <w:rPr>
          <w:rFonts w:ascii="맑은 고딕" w:hAnsi="맑은 고딕"/>
          <w:b/>
          <w:bCs/>
          <w:sz w:val="20"/>
          <w:szCs w:val="20"/>
          <w:u w:val="single"/>
        </w:rPr>
        <w:t>emory size: 8.0GB</w:t>
      </w:r>
    </w:p>
    <w:p w14:paraId="73C13C55" w14:textId="77777777" w:rsidR="00A82731" w:rsidRPr="005B40FD" w:rsidRDefault="00A82731" w:rsidP="005B40FD">
      <w:pPr>
        <w:rPr>
          <w:rFonts w:ascii="맑은 고딕" w:hAnsi="맑은 고딕"/>
          <w:sz w:val="20"/>
          <w:szCs w:val="20"/>
        </w:rPr>
      </w:pPr>
    </w:p>
    <w:p w14:paraId="69F1F04C" w14:textId="4FAEAB52" w:rsidR="00FB05CA" w:rsidRPr="002F7256" w:rsidRDefault="00FB05CA" w:rsidP="00A82731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</w:rPr>
      </w:pPr>
      <w:r w:rsidRPr="002F7256">
        <w:rPr>
          <w:rFonts w:ascii="맑은 고딕" w:hAnsi="맑은 고딕" w:hint="eastAsia"/>
          <w:b/>
          <w:bCs/>
          <w:sz w:val="20"/>
          <w:szCs w:val="20"/>
        </w:rPr>
        <w:t>O</w:t>
      </w:r>
      <w:r w:rsidRPr="002F7256">
        <w:rPr>
          <w:rFonts w:ascii="맑은 고딕" w:hAnsi="맑은 고딕"/>
          <w:b/>
          <w:bCs/>
          <w:sz w:val="20"/>
          <w:szCs w:val="20"/>
        </w:rPr>
        <w:t>S</w:t>
      </w:r>
    </w:p>
    <w:p w14:paraId="49A217BA" w14:textId="7B458369" w:rsidR="00A82731" w:rsidRDefault="00A82731" w:rsidP="00A82731">
      <w:pPr>
        <w:pStyle w:val="ad"/>
        <w:ind w:leftChars="0"/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</w:rPr>
        <w:drawing>
          <wp:inline distT="0" distB="0" distL="0" distR="0" wp14:anchorId="14DA6826" wp14:editId="3D018E69">
            <wp:extent cx="5827183" cy="3094419"/>
            <wp:effectExtent l="114300" t="114300" r="154940" b="1441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16" cy="31155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B3D0C9" w14:textId="2F4FE3AF" w:rsidR="00A82731" w:rsidRDefault="002F7256" w:rsidP="00A82731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2F7256">
        <w:rPr>
          <w:rFonts w:ascii="맑은 고딕" w:hAnsi="맑은 고딕" w:hint="eastAsia"/>
          <w:b/>
          <w:bCs/>
          <w:sz w:val="20"/>
          <w:szCs w:val="20"/>
          <w:u w:val="single"/>
        </w:rPr>
        <w:t>O</w:t>
      </w:r>
      <w:r w:rsidRPr="002F7256">
        <w:rPr>
          <w:rFonts w:ascii="맑은 고딕" w:hAnsi="맑은 고딕"/>
          <w:b/>
          <w:bCs/>
          <w:sz w:val="20"/>
          <w:szCs w:val="20"/>
          <w:u w:val="single"/>
        </w:rPr>
        <w:t>S type: Windows 11</w:t>
      </w:r>
    </w:p>
    <w:p w14:paraId="323ACAE5" w14:textId="77777777" w:rsidR="00CC2FDE" w:rsidRDefault="00CC2FDE" w:rsidP="00CC2FDE">
      <w:pPr>
        <w:rPr>
          <w:rFonts w:ascii="맑은 고딕" w:hAnsi="맑은 고딕"/>
          <w:sz w:val="20"/>
          <w:szCs w:val="20"/>
        </w:rPr>
      </w:pPr>
    </w:p>
    <w:p w14:paraId="4D88BDEA" w14:textId="6218C5CA" w:rsidR="00E042A6" w:rsidRDefault="00E042A6" w:rsidP="00E042A6">
      <w:pPr>
        <w:rPr>
          <w:rFonts w:ascii="맑은 고딕" w:hAnsi="맑은 고딕"/>
          <w:b/>
          <w:bCs/>
        </w:rPr>
      </w:pPr>
      <w:r w:rsidRPr="00E042A6">
        <w:rPr>
          <w:rFonts w:ascii="맑은 고딕" w:hAnsi="맑은 고딕" w:hint="eastAsia"/>
          <w:b/>
          <w:bCs/>
        </w:rPr>
        <w:t>[</w:t>
      </w:r>
      <w:r w:rsidRPr="00E042A6">
        <w:rPr>
          <w:rFonts w:ascii="맑은 고딕" w:hAnsi="맑은 고딕"/>
          <w:b/>
          <w:bCs/>
        </w:rPr>
        <w:t>Source Code]</w:t>
      </w:r>
    </w:p>
    <w:p w14:paraId="2A4BABBC" w14:textId="5E8E9C23" w:rsidR="00E042A6" w:rsidRPr="00E042A6" w:rsidRDefault="00E042A6" w:rsidP="00E042A6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E042A6">
        <w:rPr>
          <w:rFonts w:ascii="맑은 고딕" w:hAnsi="맑은 고딕"/>
          <w:b/>
          <w:bCs/>
          <w:sz w:val="20"/>
          <w:szCs w:val="20"/>
          <w:u w:val="single"/>
        </w:rPr>
        <w:t>pc_static_block.java</w:t>
      </w:r>
    </w:p>
    <w:p w14:paraId="625C5A4B" w14:textId="77777777" w:rsidR="00E042A6" w:rsidRDefault="00E042A6" w:rsidP="00E042A6">
      <w:pPr>
        <w:pStyle w:val="a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Chars="0"/>
        <w:rPr>
          <w:rFonts w:ascii="Courier New" w:eastAsia="굴림체" w:hAnsi="Courier New" w:cs="굴림체"/>
          <w:color w:val="0033B3"/>
          <w:sz w:val="20"/>
          <w:szCs w:val="20"/>
        </w:rPr>
      </w:pPr>
    </w:p>
    <w:p w14:paraId="4915DC46" w14:textId="248D78B4" w:rsidR="00E042A6" w:rsidRPr="00E042A6" w:rsidRDefault="00E042A6" w:rsidP="00E042A6">
      <w:pPr>
        <w:pStyle w:val="ad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Chars="0"/>
        <w:rPr>
          <w:rFonts w:ascii="Courier New" w:eastAsia="굴림체" w:hAnsi="Courier New" w:cs="굴림체"/>
          <w:color w:val="080808"/>
          <w:sz w:val="20"/>
          <w:szCs w:val="20"/>
        </w:rPr>
      </w:pP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package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com.hyunjin.study.problem1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t>/*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This program should print the following values: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(1) execution time of each thread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(2) program execution time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(3) the number of 'prime numbers'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>*/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public final class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pc_static_block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static int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NUM_THREADS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 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t>// default number of threads: 1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static int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NUM_END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200000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t>// default input: 200000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public static void </w:t>
      </w:r>
      <w:r w:rsidRPr="00E042A6">
        <w:rPr>
          <w:rFonts w:ascii="Courier New" w:eastAsia="굴림체" w:hAnsi="Courier New" w:cs="굴림체"/>
          <w:color w:val="00627A"/>
          <w:sz w:val="20"/>
          <w:szCs w:val="20"/>
        </w:rPr>
        <w:t>main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String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[]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args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if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args.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length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2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NUM_THREADS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Integer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parseInt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args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0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]); 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t>// Possible number of threads: 1, 2, 4, 6, 8, 10, 12, 14, 16, 32</w:t>
      </w:r>
      <w:r w:rsidRPr="00E042A6">
        <w:rPr>
          <w:rFonts w:ascii="Courier New" w:eastAsia="굴림체" w:hAnsi="Courier New" w:cs="굴림체"/>
          <w:i/>
          <w:iCs/>
          <w:color w:val="8C8C8C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NUM_END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Integer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parseInt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args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]);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[]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blockThreads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new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NUM_THREADS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];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int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[]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results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new int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NUM_THREADS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];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workUnit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NUM_END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/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NUM_THREADS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&lt;=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NUM_THREADS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++)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workUnit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* 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-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) +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if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==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NUM_THREADS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NUM_END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}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else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workUnit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*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lastRenderedPageBreak/>
        <w:t xml:space="preserve">    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-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] =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new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,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,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results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,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-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currentTimeMillis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: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.start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try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: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.join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catch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Exception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ignored) {}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answer 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0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result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: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results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answer +=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result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currentTimeMillis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timeDiff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-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startTime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out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.println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"</w:t>
      </w:r>
      <w:r w:rsidRPr="00E042A6">
        <w:rPr>
          <w:rFonts w:ascii="Courier New" w:eastAsia="굴림체" w:hAnsi="Courier New" w:cs="굴림체"/>
          <w:color w:val="0037A6"/>
          <w:sz w:val="20"/>
          <w:szCs w:val="20"/>
        </w:rPr>
        <w:t>\</w:t>
      </w:r>
      <w:proofErr w:type="spellStart"/>
      <w:r w:rsidRPr="00E042A6">
        <w:rPr>
          <w:rFonts w:ascii="Courier New" w:eastAsia="굴림체" w:hAnsi="Courier New" w:cs="굴림체"/>
          <w:color w:val="0037A6"/>
          <w:sz w:val="20"/>
          <w:szCs w:val="20"/>
        </w:rPr>
        <w:t>n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Program</w:t>
      </w:r>
      <w:proofErr w:type="spellEnd"/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 Execution Time: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timeDiff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"</w:t>
      </w:r>
      <w:proofErr w:type="spellStart"/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ms</w:t>
      </w:r>
      <w:proofErr w:type="spellEnd"/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"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out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.println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"1 ~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 xml:space="preserve">NUM_END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", the number of 'prime numbers':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+ answer);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>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final class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extends </w:t>
      </w:r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Thread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final int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final int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private final int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[] 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results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final int 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index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public </w:t>
      </w:r>
      <w:proofErr w:type="spellStart"/>
      <w:r w:rsidRPr="00E042A6">
        <w:rPr>
          <w:rFonts w:ascii="Courier New" w:eastAsia="굴림체" w:hAnsi="Courier New" w:cs="굴림체"/>
          <w:color w:val="00627A"/>
          <w:sz w:val="20"/>
          <w:szCs w:val="20"/>
        </w:rPr>
        <w:t>BlockThread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,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,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int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[] results,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index)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this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this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this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results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= results;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this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index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= index;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9E880D"/>
          <w:sz w:val="20"/>
          <w:szCs w:val="20"/>
        </w:rPr>
        <w:t>@Override</w:t>
      </w:r>
      <w:r w:rsidRPr="00E042A6">
        <w:rPr>
          <w:rFonts w:ascii="Courier New" w:eastAsia="굴림체" w:hAnsi="Courier New" w:cs="굴림체"/>
          <w:color w:val="9E880D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public void </w:t>
      </w:r>
      <w:r w:rsidRPr="00E042A6">
        <w:rPr>
          <w:rFonts w:ascii="Courier New" w:eastAsia="굴림체" w:hAnsi="Courier New" w:cs="굴림체"/>
          <w:color w:val="00627A"/>
          <w:sz w:val="20"/>
          <w:szCs w:val="20"/>
        </w:rPr>
        <w:t>run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currentTimeMillis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=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&lt;=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 i++)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if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isPrime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    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results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[</w:t>
      </w:r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index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] +=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080808"/>
          <w:sz w:val="20"/>
          <w:szCs w:val="20"/>
        </w:rPr>
        <w:t>currentTimeMillis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long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timeDiff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=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endTime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-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startTime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System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</w:t>
      </w:r>
      <w:r w:rsidRPr="00E042A6">
        <w:rPr>
          <w:rFonts w:ascii="Courier New" w:eastAsia="굴림체" w:hAnsi="Courier New" w:cs="굴림체"/>
          <w:i/>
          <w:iCs/>
          <w:color w:val="871094"/>
          <w:sz w:val="20"/>
          <w:szCs w:val="20"/>
        </w:rPr>
        <w:t>out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.println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this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.getName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() 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" ==&gt;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startNum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" ~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proofErr w:type="spellStart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>endNum</w:t>
      </w:r>
      <w:proofErr w:type="spellEnd"/>
      <w:r w:rsidRPr="00E042A6">
        <w:rPr>
          <w:rFonts w:ascii="Courier New" w:eastAsia="굴림체" w:hAnsi="Courier New" w:cs="굴림체"/>
          <w:color w:val="871094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 xml:space="preserve">", Execution Time: "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proofErr w:type="spellStart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>timeDiff</w:t>
      </w:r>
      <w:proofErr w:type="spellEnd"/>
      <w:r w:rsidRPr="00E042A6">
        <w:rPr>
          <w:rFonts w:ascii="Courier New" w:eastAsia="굴림체" w:hAnsi="Courier New" w:cs="굴림체"/>
          <w:color w:val="000000"/>
          <w:sz w:val="20"/>
          <w:szCs w:val="20"/>
        </w:rPr>
        <w:t xml:space="preserve">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+ </w:t>
      </w:r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"</w:t>
      </w:r>
      <w:proofErr w:type="spellStart"/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ms</w:t>
      </w:r>
      <w:proofErr w:type="spellEnd"/>
      <w:r w:rsidRPr="00E042A6">
        <w:rPr>
          <w:rFonts w:ascii="Courier New" w:eastAsia="굴림체" w:hAnsi="Courier New" w:cs="굴림체"/>
          <w:color w:val="067D17"/>
          <w:sz w:val="20"/>
          <w:szCs w:val="20"/>
        </w:rPr>
        <w:t>"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private </w:t>
      </w:r>
      <w:proofErr w:type="spellStart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boolean</w:t>
      </w:r>
      <w:proofErr w:type="spellEnd"/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 </w:t>
      </w:r>
      <w:proofErr w:type="spellStart"/>
      <w:r w:rsidRPr="00E042A6">
        <w:rPr>
          <w:rFonts w:ascii="Courier New" w:eastAsia="굴림체" w:hAnsi="Courier New" w:cs="굴림체"/>
          <w:color w:val="00627A"/>
          <w:sz w:val="20"/>
          <w:szCs w:val="20"/>
        </w:rPr>
        <w:t>isPrime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x)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if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(x &lt;=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1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return false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for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(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int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2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;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&lt; x;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++)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 xml:space="preserve">if 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(x % </w:t>
      </w:r>
      <w:proofErr w:type="spellStart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i</w:t>
      </w:r>
      <w:proofErr w:type="spellEnd"/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 xml:space="preserve"> == </w:t>
      </w:r>
      <w:r w:rsidRPr="00E042A6">
        <w:rPr>
          <w:rFonts w:ascii="Courier New" w:eastAsia="굴림체" w:hAnsi="Courier New" w:cs="굴림체"/>
          <w:color w:val="1750EB"/>
          <w:sz w:val="20"/>
          <w:szCs w:val="20"/>
        </w:rPr>
        <w:t>0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) {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lastRenderedPageBreak/>
        <w:t xml:space="preserve">        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return false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    </w:t>
      </w:r>
      <w:r w:rsidRPr="00E042A6">
        <w:rPr>
          <w:rFonts w:ascii="Courier New" w:eastAsia="굴림체" w:hAnsi="Courier New" w:cs="굴림체"/>
          <w:color w:val="0033B3"/>
          <w:sz w:val="20"/>
          <w:szCs w:val="20"/>
        </w:rPr>
        <w:t>return true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t>;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 xml:space="preserve">    }</w:t>
      </w:r>
      <w:r w:rsidRPr="00E042A6">
        <w:rPr>
          <w:rFonts w:ascii="Courier New" w:eastAsia="굴림체" w:hAnsi="Courier New" w:cs="굴림체"/>
          <w:color w:val="080808"/>
          <w:sz w:val="20"/>
          <w:szCs w:val="20"/>
        </w:rPr>
        <w:br/>
        <w:t>}</w:t>
      </w:r>
    </w:p>
    <w:p w14:paraId="55D2AEB6" w14:textId="77777777" w:rsidR="00E042A6" w:rsidRPr="00E042A6" w:rsidRDefault="00E042A6" w:rsidP="00E042A6">
      <w:pPr>
        <w:rPr>
          <w:rFonts w:ascii="맑은 고딕" w:hAnsi="맑은 고딕"/>
          <w:sz w:val="20"/>
          <w:szCs w:val="20"/>
        </w:rPr>
      </w:pPr>
    </w:p>
    <w:p w14:paraId="0EE5D511" w14:textId="654B2D01" w:rsidR="00E042A6" w:rsidRDefault="00E042A6" w:rsidP="00E042A6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E042A6">
        <w:rPr>
          <w:rFonts w:ascii="맑은 고딕" w:hAnsi="맑은 고딕" w:hint="eastAsia"/>
          <w:b/>
          <w:bCs/>
          <w:sz w:val="20"/>
          <w:szCs w:val="20"/>
          <w:u w:val="single"/>
        </w:rPr>
        <w:t>p</w:t>
      </w:r>
      <w:r w:rsidRPr="00E042A6">
        <w:rPr>
          <w:rFonts w:ascii="맑은 고딕" w:hAnsi="맑은 고딕"/>
          <w:b/>
          <w:bCs/>
          <w:sz w:val="20"/>
          <w:szCs w:val="20"/>
          <w:u w:val="single"/>
        </w:rPr>
        <w:t>c_static_cyclic.java</w:t>
      </w:r>
    </w:p>
    <w:p w14:paraId="05929E5F" w14:textId="77777777" w:rsidR="00E042A6" w:rsidRDefault="00E042A6" w:rsidP="00E042A6">
      <w:pPr>
        <w:pStyle w:val="HTML"/>
        <w:shd w:val="clear" w:color="auto" w:fill="FFFFFF"/>
        <w:ind w:left="800"/>
        <w:rPr>
          <w:rFonts w:ascii="Courier New" w:hAnsi="Courier New" w:cs="Courier New"/>
          <w:color w:val="0033B3"/>
          <w:sz w:val="20"/>
          <w:szCs w:val="20"/>
        </w:rPr>
      </w:pPr>
    </w:p>
    <w:p w14:paraId="61BE59F7" w14:textId="10F0EBCC" w:rsidR="00E042A6" w:rsidRDefault="00E042A6" w:rsidP="00E042A6">
      <w:pPr>
        <w:pStyle w:val="HTML"/>
        <w:shd w:val="clear" w:color="auto" w:fill="FFFFFF"/>
        <w:ind w:left="8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com.hyunjin.study.problem1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This program should print the following values: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(1) execution time of each thread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(2) program execution time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(3) the number of 'prime numbers'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final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pc_static_cyclic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NUM_THREADS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default number of threads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200000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default input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args.</w:t>
      </w:r>
      <w:r>
        <w:rPr>
          <w:rFonts w:ascii="Courier New" w:hAnsi="Courier New" w:cs="Courier New"/>
          <w:color w:val="871094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NUM_THREADS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Possible number of threads: 1, 2, 4, 6, 8, 10, 12, 14, 16, 32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new int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NUM_THREADS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*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NUM_END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&lt;=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10 </w:t>
      </w:r>
      <w:r>
        <w:rPr>
          <w:rFonts w:ascii="Courier New" w:hAnsi="Courier New" w:cs="Courier New"/>
          <w:color w:val="080808"/>
          <w:sz w:val="20"/>
          <w:szCs w:val="20"/>
        </w:rPr>
        <w:t>* 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+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r>
        <w:rPr>
          <w:rFonts w:ascii="Courier New" w:hAnsi="Courier New" w:cs="Courier New"/>
          <w:color w:val="080808"/>
          <w:sz w:val="20"/>
          <w:szCs w:val="20"/>
        </w:rPr>
        <w:t>.start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r>
        <w:rPr>
          <w:rFonts w:ascii="Courier New" w:hAnsi="Courier New" w:cs="Courier New"/>
          <w:color w:val="080808"/>
          <w:sz w:val="20"/>
          <w:szCs w:val="20"/>
        </w:rPr>
        <w:t>.join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ignored) {}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answer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answer +=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n</w:t>
      </w:r>
      <w:r>
        <w:rPr>
          <w:rFonts w:ascii="Courier New" w:hAnsi="Courier New" w:cs="Courier New"/>
          <w:color w:val="067D17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Execution Time: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"1 ~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the number of 'prime numbers': " </w:t>
      </w:r>
      <w:r>
        <w:rPr>
          <w:rFonts w:ascii="Courier New" w:hAnsi="Courier New" w:cs="Courier New"/>
          <w:color w:val="080808"/>
          <w:sz w:val="20"/>
          <w:szCs w:val="20"/>
        </w:rPr>
        <w:t>+ answer);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Thread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int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int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int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private final 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int 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CyclicThread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results,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index)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results;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index;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run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endNum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+=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workUnit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j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j &lt;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j++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isPrime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+ j))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+=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 +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==&gt; Execution Time: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isPrime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(x &lt;=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 x;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(x %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3CA0FBF" w14:textId="77777777" w:rsidR="00E042A6" w:rsidRPr="00E042A6" w:rsidRDefault="00E042A6" w:rsidP="00E042A6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14:paraId="79BC1E29" w14:textId="1C39D4A5" w:rsidR="00E042A6" w:rsidRDefault="00E042A6" w:rsidP="00E042A6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E042A6">
        <w:rPr>
          <w:rFonts w:ascii="맑은 고딕" w:hAnsi="맑은 고딕" w:hint="eastAsia"/>
          <w:b/>
          <w:bCs/>
          <w:sz w:val="20"/>
          <w:szCs w:val="20"/>
          <w:u w:val="single"/>
        </w:rPr>
        <w:t>p</w:t>
      </w:r>
      <w:r w:rsidRPr="00E042A6">
        <w:rPr>
          <w:rFonts w:ascii="맑은 고딕" w:hAnsi="맑은 고딕"/>
          <w:b/>
          <w:bCs/>
          <w:sz w:val="20"/>
          <w:szCs w:val="20"/>
          <w:u w:val="single"/>
        </w:rPr>
        <w:t>c_dynamic.java</w:t>
      </w:r>
    </w:p>
    <w:p w14:paraId="11C96F9A" w14:textId="77777777" w:rsidR="00B62A5E" w:rsidRDefault="00B62A5E" w:rsidP="00B62A5E">
      <w:pPr>
        <w:pStyle w:val="HTML"/>
        <w:shd w:val="clear" w:color="auto" w:fill="FFFFFF"/>
        <w:ind w:left="800"/>
        <w:rPr>
          <w:rFonts w:ascii="Courier New" w:hAnsi="Courier New" w:cs="Courier New"/>
          <w:color w:val="0033B3"/>
          <w:sz w:val="20"/>
          <w:szCs w:val="20"/>
        </w:rPr>
      </w:pPr>
    </w:p>
    <w:p w14:paraId="61617837" w14:textId="24D1702F" w:rsidR="00C75B6D" w:rsidRDefault="00C75B6D" w:rsidP="00B62A5E">
      <w:pPr>
        <w:pStyle w:val="HTML"/>
        <w:shd w:val="clear" w:color="auto" w:fill="FFFFFF"/>
        <w:ind w:left="8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>com.hyunjin.study.problem1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/*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This program should print the following values: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(1) execution time of each thread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(2) program execution time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(3) the number of 'prime numbers'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>*/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final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pc_dynamic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NUM_THREADS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default number of threads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200000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default input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NUM_START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00627A"/>
          <w:sz w:val="20"/>
          <w:szCs w:val="20"/>
        </w:rPr>
        <w:t>main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String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args.</w:t>
      </w:r>
      <w:r>
        <w:rPr>
          <w:rFonts w:ascii="Courier New" w:hAnsi="Courier New" w:cs="Courier New"/>
          <w:color w:val="871094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NUM_THREADS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]);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// Possible number of threads: 1, 2, 4, 6, 8, 10, 12, 14, 16, 32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]);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results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>new int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>];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&lt;=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NUM_THREADS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-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r>
        <w:rPr>
          <w:rFonts w:ascii="Courier New" w:hAnsi="Courier New" w:cs="Courier New"/>
          <w:color w:val="080808"/>
          <w:sz w:val="20"/>
          <w:szCs w:val="20"/>
        </w:rPr>
        <w:t>.start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try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r>
        <w:rPr>
          <w:rFonts w:ascii="Courier New" w:hAnsi="Courier New" w:cs="Courier New"/>
          <w:color w:val="080808"/>
          <w:sz w:val="20"/>
          <w:szCs w:val="20"/>
        </w:rPr>
        <w:t>.join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080808"/>
          <w:sz w:val="20"/>
          <w:szCs w:val="20"/>
        </w:rPr>
        <w:t>ignored) {}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answer 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answer +=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037A6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0037A6"/>
          <w:sz w:val="20"/>
          <w:szCs w:val="20"/>
        </w:rPr>
        <w:t>n</w:t>
      </w:r>
      <w:r>
        <w:rPr>
          <w:rFonts w:ascii="Courier New" w:hAnsi="Courier New" w:cs="Courier New"/>
          <w:color w:val="067D17"/>
          <w:sz w:val="20"/>
          <w:szCs w:val="20"/>
        </w:rPr>
        <w:t>Program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 Execution Time: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"1 ~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NUM_END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the number of 'prime numbers': " </w:t>
      </w:r>
      <w:r>
        <w:rPr>
          <w:rFonts w:ascii="Courier New" w:hAnsi="Courier New" w:cs="Courier New"/>
          <w:color w:val="080808"/>
          <w:sz w:val="20"/>
          <w:szCs w:val="20"/>
        </w:rPr>
        <w:t>+ answer);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synchronized static int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getWork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NUM_START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&gt;=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NUM_END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80808"/>
          <w:sz w:val="20"/>
          <w:szCs w:val="20"/>
        </w:rPr>
        <w:t>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NUM_START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 xml:space="preserve">NUM_START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final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Thread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>private final 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int 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DynamicThread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[] results,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index)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results;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index;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>run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>true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pc_dynamic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getWork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== -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break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isPrime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)) 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871094"/>
          <w:sz w:val="20"/>
          <w:szCs w:val="20"/>
        </w:rPr>
        <w:t>results</w:t>
      </w:r>
      <w:r>
        <w:rPr>
          <w:rFonts w:ascii="Courier New" w:hAnsi="Courier New" w:cs="Courier New"/>
          <w:color w:val="080808"/>
          <w:sz w:val="20"/>
          <w:szCs w:val="20"/>
        </w:rPr>
        <w:t>[</w:t>
      </w:r>
      <w:r>
        <w:rPr>
          <w:rFonts w:ascii="Courier New" w:hAnsi="Courier New" w:cs="Courier New"/>
          <w:color w:val="871094"/>
          <w:sz w:val="20"/>
          <w:szCs w:val="20"/>
        </w:rPr>
        <w:t>index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] +=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currentTimeMillis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startTime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() +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 ==&gt; Execution Time: 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timeDiff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isPrime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x)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(x &lt;= </w:t>
      </w:r>
      <w:r>
        <w:rPr>
          <w:rFonts w:ascii="Courier New" w:hAnsi="Courier New" w:cs="Courier New"/>
          <w:color w:val="1750EB"/>
          <w:sz w:val="20"/>
          <w:szCs w:val="20"/>
        </w:rPr>
        <w:t>1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&lt; x;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(x %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== 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33B3"/>
          <w:sz w:val="20"/>
          <w:szCs w:val="20"/>
        </w:rPr>
        <w:t>return false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return true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14:paraId="23D4FF7C" w14:textId="77777777" w:rsidR="00C75B6D" w:rsidRDefault="00C75B6D" w:rsidP="00C75B6D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14:paraId="682E264B" w14:textId="31A481EC" w:rsidR="001776C1" w:rsidRDefault="001776C1" w:rsidP="001776C1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>How to compile</w:t>
      </w:r>
      <w:r w:rsidR="007D4A38">
        <w:rPr>
          <w:rFonts w:ascii="맑은 고딕" w:hAnsi="맑은 고딕"/>
          <w:b/>
          <w:bCs/>
          <w:sz w:val="20"/>
          <w:szCs w:val="20"/>
          <w:u w:val="single"/>
        </w:rPr>
        <w:t xml:space="preserve"> and execute</w:t>
      </w:r>
    </w:p>
    <w:p w14:paraId="3F7AD506" w14:textId="793596BB" w:rsidR="008F71BE" w:rsidRDefault="008F71BE" w:rsidP="008F71BE">
      <w:pPr>
        <w:pStyle w:val="ad"/>
        <w:numPr>
          <w:ilvl w:val="0"/>
          <w:numId w:val="4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 xml:space="preserve">Firstly, install </w:t>
      </w:r>
      <w:proofErr w:type="spellStart"/>
      <w:r>
        <w:rPr>
          <w:rFonts w:ascii="맑은 고딕" w:hAnsi="맑은 고딕"/>
          <w:b/>
          <w:bCs/>
          <w:sz w:val="20"/>
          <w:szCs w:val="20"/>
          <w:u w:val="single"/>
        </w:rPr>
        <w:t>Intellij</w:t>
      </w:r>
      <w:proofErr w:type="spellEnd"/>
      <w:r>
        <w:rPr>
          <w:rFonts w:ascii="맑은 고딕" w:hAnsi="맑은 고딕"/>
          <w:b/>
          <w:bCs/>
          <w:sz w:val="20"/>
          <w:szCs w:val="20"/>
          <w:u w:val="single"/>
        </w:rPr>
        <w:t xml:space="preserve"> IDEA.</w:t>
      </w:r>
    </w:p>
    <w:p w14:paraId="59713D44" w14:textId="12E75D45" w:rsidR="008F71BE" w:rsidRPr="008F71BE" w:rsidRDefault="008F71BE" w:rsidP="008F71BE">
      <w:pPr>
        <w:pStyle w:val="ad"/>
        <w:numPr>
          <w:ilvl w:val="0"/>
          <w:numId w:val="4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A</w:t>
      </w:r>
      <w:r>
        <w:rPr>
          <w:rFonts w:ascii="맑은 고딕" w:hAnsi="맑은 고딕"/>
          <w:b/>
          <w:bCs/>
          <w:sz w:val="20"/>
          <w:szCs w:val="20"/>
          <w:u w:val="single"/>
        </w:rPr>
        <w:t>fter installation, open the submitted file.</w:t>
      </w:r>
    </w:p>
    <w:p w14:paraId="394A22B2" w14:textId="006F4FE2" w:rsidR="008F71BE" w:rsidRDefault="008F71BE" w:rsidP="008F71BE">
      <w:pPr>
        <w:pStyle w:val="ad"/>
        <w:numPr>
          <w:ilvl w:val="0"/>
          <w:numId w:val="4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/>
          <w:b/>
          <w:bCs/>
          <w:sz w:val="20"/>
          <w:szCs w:val="20"/>
          <w:u w:val="single"/>
        </w:rPr>
        <w:t xml:space="preserve">Before execution, click “Edit </w:t>
      </w:r>
      <w:proofErr w:type="gramStart"/>
      <w:r>
        <w:rPr>
          <w:rFonts w:ascii="맑은 고딕" w:hAnsi="맑은 고딕"/>
          <w:b/>
          <w:bCs/>
          <w:sz w:val="20"/>
          <w:szCs w:val="20"/>
          <w:u w:val="single"/>
        </w:rPr>
        <w:t>Configurations..</w:t>
      </w:r>
      <w:proofErr w:type="gramEnd"/>
      <w:r>
        <w:rPr>
          <w:rFonts w:ascii="맑은 고딕" w:hAnsi="맑은 고딕"/>
          <w:b/>
          <w:bCs/>
          <w:sz w:val="20"/>
          <w:szCs w:val="20"/>
          <w:u w:val="single"/>
        </w:rPr>
        <w:t>”</w:t>
      </w:r>
    </w:p>
    <w:p w14:paraId="7E8165BE" w14:textId="75FEB401" w:rsidR="008F71BE" w:rsidRDefault="008F71BE" w:rsidP="008F71BE">
      <w:pPr>
        <w:pStyle w:val="ad"/>
        <w:ind w:leftChars="0" w:left="1160"/>
        <w:rPr>
          <w:rFonts w:ascii="맑은 고딕" w:hAnsi="맑은 고딕"/>
          <w:b/>
          <w:bCs/>
          <w:sz w:val="20"/>
          <w:szCs w:val="20"/>
          <w:u w:val="single"/>
        </w:rPr>
      </w:pPr>
      <w:r w:rsidRPr="00392FE8">
        <w:rPr>
          <w:rFonts w:ascii="맑은 고딕" w:hAnsi="맑은 고딕"/>
          <w:b/>
          <w:bCs/>
          <w:noProof/>
          <w:sz w:val="20"/>
          <w:szCs w:val="20"/>
        </w:rPr>
        <w:drawing>
          <wp:inline distT="0" distB="0" distL="0" distR="0" wp14:anchorId="7088CA48" wp14:editId="0AFA1BBD">
            <wp:extent cx="6011334" cy="1258693"/>
            <wp:effectExtent l="133350" t="114300" r="123190" b="17018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929" cy="1263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1A76AA" w14:textId="244BDC0B" w:rsidR="008F71BE" w:rsidRDefault="008F71BE" w:rsidP="008F71BE">
      <w:pPr>
        <w:pStyle w:val="ad"/>
        <w:numPr>
          <w:ilvl w:val="0"/>
          <w:numId w:val="4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S</w:t>
      </w:r>
      <w:r>
        <w:rPr>
          <w:rFonts w:ascii="맑은 고딕" w:hAnsi="맑은 고딕"/>
          <w:b/>
          <w:bCs/>
          <w:sz w:val="20"/>
          <w:szCs w:val="20"/>
          <w:u w:val="single"/>
        </w:rPr>
        <w:t>et the arguments. In this picture, “4” means NUM_THREADS, and “200000” means NUM_END.</w:t>
      </w:r>
      <w:r w:rsidRPr="00392FE8">
        <w:rPr>
          <w:rFonts w:ascii="맑은 고딕" w:hAnsi="맑은 고딕"/>
          <w:b/>
          <w:bCs/>
          <w:noProof/>
          <w:sz w:val="20"/>
          <w:szCs w:val="20"/>
        </w:rPr>
        <w:drawing>
          <wp:inline distT="0" distB="0" distL="0" distR="0" wp14:anchorId="6788B04D" wp14:editId="64B46D2F">
            <wp:extent cx="5926879" cy="1823782"/>
            <wp:effectExtent l="133350" t="114300" r="131445" b="1574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60" cy="18264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3A877D" w14:textId="688881E6" w:rsidR="008F71BE" w:rsidRDefault="008F71BE" w:rsidP="008F71BE">
      <w:pPr>
        <w:pStyle w:val="ad"/>
        <w:numPr>
          <w:ilvl w:val="0"/>
          <w:numId w:val="4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>
        <w:rPr>
          <w:rFonts w:ascii="맑은 고딕" w:hAnsi="맑은 고딕" w:hint="eastAsia"/>
          <w:b/>
          <w:bCs/>
          <w:sz w:val="20"/>
          <w:szCs w:val="20"/>
          <w:u w:val="single"/>
        </w:rPr>
        <w:t>F</w:t>
      </w:r>
      <w:r>
        <w:rPr>
          <w:rFonts w:ascii="맑은 고딕" w:hAnsi="맑은 고딕"/>
          <w:b/>
          <w:bCs/>
          <w:sz w:val="20"/>
          <w:szCs w:val="20"/>
          <w:u w:val="single"/>
        </w:rPr>
        <w:t>inally, run the source code.</w:t>
      </w:r>
    </w:p>
    <w:p w14:paraId="079B363D" w14:textId="77777777" w:rsidR="001776C1" w:rsidRPr="00C75B6D" w:rsidRDefault="001776C1" w:rsidP="001776C1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14:paraId="56E26D12" w14:textId="77777777" w:rsidR="00CC2FDE" w:rsidRDefault="00CC2FDE" w:rsidP="00CC2FDE">
      <w:pPr>
        <w:rPr>
          <w:rFonts w:ascii="맑은 고딕" w:hAnsi="맑은 고딕"/>
          <w:sz w:val="20"/>
          <w:szCs w:val="20"/>
        </w:rPr>
      </w:pPr>
    </w:p>
    <w:p w14:paraId="5E10E041" w14:textId="77777777" w:rsidR="003025EA" w:rsidRDefault="003025EA" w:rsidP="00CC2FDE">
      <w:pPr>
        <w:rPr>
          <w:rFonts w:ascii="맑은 고딕" w:hAnsi="맑은 고딕"/>
          <w:sz w:val="20"/>
          <w:szCs w:val="20"/>
        </w:rPr>
      </w:pPr>
    </w:p>
    <w:p w14:paraId="4D8979B6" w14:textId="77777777" w:rsidR="00D25F63" w:rsidRDefault="00D25F63" w:rsidP="00CC2FDE">
      <w:pPr>
        <w:rPr>
          <w:rFonts w:ascii="맑은 고딕" w:hAnsi="맑은 고딕"/>
          <w:sz w:val="20"/>
          <w:szCs w:val="20"/>
        </w:rPr>
      </w:pPr>
    </w:p>
    <w:p w14:paraId="1181A540" w14:textId="77777777" w:rsidR="00D25F63" w:rsidRDefault="00D25F63" w:rsidP="00CC2FDE">
      <w:pPr>
        <w:rPr>
          <w:rFonts w:ascii="맑은 고딕" w:hAnsi="맑은 고딕"/>
          <w:sz w:val="20"/>
          <w:szCs w:val="20"/>
        </w:rPr>
      </w:pPr>
    </w:p>
    <w:p w14:paraId="542385DC" w14:textId="77777777" w:rsidR="00D25F63" w:rsidRPr="00CC2FDE" w:rsidRDefault="00D25F63" w:rsidP="00CC2FDE">
      <w:pPr>
        <w:rPr>
          <w:rFonts w:ascii="맑은 고딕" w:hAnsi="맑은 고딕"/>
          <w:sz w:val="20"/>
          <w:szCs w:val="20"/>
        </w:rPr>
      </w:pPr>
    </w:p>
    <w:p w14:paraId="50742B38" w14:textId="755B460E" w:rsidR="00F5521D" w:rsidRPr="00F5521D" w:rsidRDefault="00F5521D" w:rsidP="00F5521D">
      <w:pPr>
        <w:rPr>
          <w:rFonts w:ascii="맑은 고딕" w:hAnsi="맑은 고딕"/>
          <w:b/>
          <w:bCs/>
        </w:rPr>
      </w:pPr>
      <w:r w:rsidRPr="00F5521D">
        <w:rPr>
          <w:rFonts w:ascii="맑은 고딕" w:hAnsi="맑은 고딕" w:hint="eastAsia"/>
          <w:b/>
          <w:bCs/>
        </w:rPr>
        <w:t>[</w:t>
      </w:r>
      <w:r w:rsidRPr="00F5521D">
        <w:rPr>
          <w:rFonts w:ascii="맑은 고딕" w:hAnsi="맑은 고딕"/>
          <w:b/>
          <w:bCs/>
        </w:rPr>
        <w:t>Results]</w:t>
      </w:r>
    </w:p>
    <w:p w14:paraId="64C5AEF1" w14:textId="190E04C3" w:rsidR="00D7331F" w:rsidRDefault="00D7331F" w:rsidP="00CC2FDE">
      <w:pPr>
        <w:rPr>
          <w:rFonts w:ascii="맑은 고딕" w:hAnsi="맑은 고딕" w:hint="eastAsia"/>
        </w:rPr>
      </w:pPr>
    </w:p>
    <w:p w14:paraId="03230AB7" w14:textId="0B8B4609" w:rsidR="00C9378F" w:rsidRPr="00CB06D3" w:rsidRDefault="00CC2FDE" w:rsidP="00C9378F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CB06D3">
        <w:rPr>
          <w:rFonts w:ascii="맑은 고딕" w:hAnsi="맑은 고딕" w:hint="eastAsia"/>
          <w:b/>
          <w:bCs/>
          <w:sz w:val="20"/>
          <w:szCs w:val="20"/>
          <w:u w:val="single"/>
        </w:rPr>
        <w:t>S</w:t>
      </w:r>
      <w:r w:rsidRPr="00CB06D3">
        <w:rPr>
          <w:rFonts w:ascii="맑은 고딕" w:hAnsi="맑은 고딕"/>
          <w:b/>
          <w:bCs/>
          <w:sz w:val="20"/>
          <w:szCs w:val="20"/>
          <w:u w:val="single"/>
        </w:rPr>
        <w:t>tatic (Block)</w:t>
      </w:r>
    </w:p>
    <w:p w14:paraId="79C18874" w14:textId="48118FC7" w:rsidR="00ED5D07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7B9B585F" wp14:editId="49EB3512">
            <wp:extent cx="4808855" cy="1913255"/>
            <wp:effectExtent l="133350" t="114300" r="125095" b="1631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1913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EF7969" w14:textId="77777777" w:rsidR="00D7331F" w:rsidRDefault="00D7331F">
      <w:pPr>
        <w:rPr>
          <w:rFonts w:ascii="맑은 고딕" w:hAnsi="맑은 고딕"/>
        </w:rPr>
      </w:pPr>
    </w:p>
    <w:p w14:paraId="77516B30" w14:textId="6E6EB270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432DB289" wp14:editId="6E3D04A4">
            <wp:extent cx="4859655" cy="2023745"/>
            <wp:effectExtent l="114300" t="114300" r="131445" b="1479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023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4EE671" w14:textId="77777777" w:rsidR="00C9378F" w:rsidRDefault="00C9378F">
      <w:pPr>
        <w:rPr>
          <w:rFonts w:ascii="맑은 고딕" w:hAnsi="맑은 고딕"/>
        </w:rPr>
      </w:pPr>
    </w:p>
    <w:p w14:paraId="203D63E4" w14:textId="0FD132B8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16B87AF5" wp14:editId="39F4D1AB">
            <wp:extent cx="4843145" cy="2379345"/>
            <wp:effectExtent l="133350" t="114300" r="128905" b="1733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379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BCC1E1" w14:textId="77777777" w:rsidR="00DA7EAC" w:rsidRDefault="00DA7EAC">
      <w:pPr>
        <w:rPr>
          <w:rFonts w:ascii="맑은 고딕" w:hAnsi="맑은 고딕"/>
        </w:rPr>
      </w:pPr>
    </w:p>
    <w:p w14:paraId="21228435" w14:textId="6454E730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58F69D1D" wp14:editId="1F58C1BB">
            <wp:extent cx="4792345" cy="2751455"/>
            <wp:effectExtent l="133350" t="114300" r="122555" b="1631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75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21E90" w14:textId="77777777" w:rsidR="00DA7EAC" w:rsidRDefault="00DA7EAC">
      <w:pPr>
        <w:rPr>
          <w:rFonts w:ascii="맑은 고딕" w:hAnsi="맑은 고딕"/>
        </w:rPr>
      </w:pPr>
    </w:p>
    <w:p w14:paraId="19C2A404" w14:textId="43E58992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00C35E01" wp14:editId="4581F123">
            <wp:extent cx="4817745" cy="3200400"/>
            <wp:effectExtent l="114300" t="114300" r="135255" b="152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20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8EE35C" w14:textId="77777777" w:rsidR="00DA7EAC" w:rsidRDefault="00DA7EAC">
      <w:pPr>
        <w:rPr>
          <w:rFonts w:ascii="맑은 고딕" w:hAnsi="맑은 고딕"/>
        </w:rPr>
      </w:pPr>
    </w:p>
    <w:p w14:paraId="62AF7130" w14:textId="7D53C662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4B31627B" wp14:editId="26D36C07">
            <wp:extent cx="4775200" cy="3640455"/>
            <wp:effectExtent l="133350" t="114300" r="120650" b="1695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40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D30012" w14:textId="77777777" w:rsidR="00DA7EAC" w:rsidRDefault="00DA7EAC">
      <w:pPr>
        <w:rPr>
          <w:rFonts w:ascii="맑은 고딕" w:hAnsi="맑은 고딕"/>
        </w:rPr>
      </w:pPr>
    </w:p>
    <w:p w14:paraId="5CED082F" w14:textId="06EF7A5C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3B2F9374" wp14:editId="658DAB63">
            <wp:extent cx="4843145" cy="4081145"/>
            <wp:effectExtent l="133350" t="114300" r="128905" b="1670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4081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06EB71" w14:textId="77777777" w:rsidR="00DA7EAC" w:rsidRDefault="00DA7EAC">
      <w:pPr>
        <w:rPr>
          <w:rFonts w:ascii="맑은 고딕" w:hAnsi="맑은 고딕"/>
        </w:rPr>
      </w:pPr>
    </w:p>
    <w:p w14:paraId="050BE51F" w14:textId="4B06BEB5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3A917982" wp14:editId="541E9318">
            <wp:extent cx="4834255" cy="4504055"/>
            <wp:effectExtent l="133350" t="114300" r="118745" b="1441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4504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35FBA3" w14:textId="77777777" w:rsidR="00DA7EAC" w:rsidRDefault="00DA7EAC">
      <w:pPr>
        <w:rPr>
          <w:rFonts w:ascii="맑은 고딕" w:hAnsi="맑은 고딕"/>
        </w:rPr>
      </w:pPr>
    </w:p>
    <w:p w14:paraId="2EC799FA" w14:textId="5577A8B9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11EA66B9" wp14:editId="2EC1A26B">
            <wp:extent cx="4919345" cy="4970145"/>
            <wp:effectExtent l="133350" t="114300" r="128905" b="1733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4970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42DC6C" w14:textId="77777777" w:rsidR="00DA7EAC" w:rsidRDefault="00DA7EAC">
      <w:pPr>
        <w:rPr>
          <w:rFonts w:ascii="맑은 고딕" w:hAnsi="맑은 고딕"/>
        </w:rPr>
      </w:pPr>
    </w:p>
    <w:p w14:paraId="368C5AB5" w14:textId="06FA539E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48A887D2" wp14:editId="60D3F7F3">
            <wp:extent cx="4741545" cy="4224655"/>
            <wp:effectExtent l="133350" t="114300" r="135255" b="1568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4224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460DB8" w14:textId="77777777" w:rsidR="00DA7EAC" w:rsidRDefault="00DA7EAC">
      <w:pPr>
        <w:rPr>
          <w:rFonts w:ascii="맑은 고딕" w:hAnsi="맑은 고딕"/>
        </w:rPr>
      </w:pPr>
    </w:p>
    <w:p w14:paraId="25F2EBB4" w14:textId="7826A22C" w:rsidR="00C9378F" w:rsidRPr="00CB06D3" w:rsidRDefault="00C9378F" w:rsidP="00C9378F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CB06D3">
        <w:rPr>
          <w:rFonts w:ascii="맑은 고딕" w:hAnsi="맑은 고딕" w:hint="eastAsia"/>
          <w:b/>
          <w:bCs/>
          <w:sz w:val="20"/>
          <w:szCs w:val="20"/>
          <w:u w:val="single"/>
        </w:rPr>
        <w:t>S</w:t>
      </w:r>
      <w:r w:rsidRPr="00CB06D3">
        <w:rPr>
          <w:rFonts w:ascii="맑은 고딕" w:hAnsi="맑은 고딕"/>
          <w:b/>
          <w:bCs/>
          <w:sz w:val="20"/>
          <w:szCs w:val="20"/>
          <w:u w:val="single"/>
        </w:rPr>
        <w:t>tatic (Cyclic)</w:t>
      </w:r>
    </w:p>
    <w:p w14:paraId="247B35AB" w14:textId="6D3C497B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662EF1F6" wp14:editId="41F76E5B">
            <wp:extent cx="4775200" cy="1795145"/>
            <wp:effectExtent l="133350" t="114300" r="120650" b="1670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795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95DAE7" w14:textId="77777777" w:rsidR="00DA7EAC" w:rsidRDefault="00DA7EAC">
      <w:pPr>
        <w:rPr>
          <w:rFonts w:ascii="맑은 고딕" w:hAnsi="맑은 고딕"/>
        </w:rPr>
      </w:pPr>
    </w:p>
    <w:p w14:paraId="6E646C61" w14:textId="04F7E625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55E20D18" wp14:editId="2C488152">
            <wp:extent cx="4732655" cy="1989455"/>
            <wp:effectExtent l="133350" t="114300" r="125095" b="16319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989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2B3CE6" w14:textId="77777777" w:rsidR="00DA7EAC" w:rsidRDefault="00DA7EAC">
      <w:pPr>
        <w:rPr>
          <w:rFonts w:ascii="맑은 고딕" w:hAnsi="맑은 고딕"/>
        </w:rPr>
      </w:pPr>
    </w:p>
    <w:p w14:paraId="5A1590F7" w14:textId="77327ECF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052D0FD8" wp14:editId="48715459">
            <wp:extent cx="4758055" cy="2362200"/>
            <wp:effectExtent l="114300" t="114300" r="99695" b="152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362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7A8C10" w14:textId="77777777" w:rsidR="00DA7EAC" w:rsidRDefault="00DA7EAC">
      <w:pPr>
        <w:rPr>
          <w:rFonts w:ascii="맑은 고딕" w:hAnsi="맑은 고딕"/>
        </w:rPr>
      </w:pPr>
    </w:p>
    <w:p w14:paraId="29EB43DA" w14:textId="1C3C8A80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3D3B4116" wp14:editId="2906862F">
            <wp:extent cx="4800600" cy="2929255"/>
            <wp:effectExtent l="133350" t="114300" r="133350" b="1568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9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0CB7AA" w14:textId="77777777" w:rsidR="00DA7EAC" w:rsidRDefault="00DA7EAC">
      <w:pPr>
        <w:rPr>
          <w:rFonts w:ascii="맑은 고딕" w:hAnsi="맑은 고딕"/>
        </w:rPr>
      </w:pPr>
    </w:p>
    <w:p w14:paraId="60291DEF" w14:textId="61CFDD23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10A8B33C" wp14:editId="7664E2BE">
            <wp:extent cx="4766945" cy="3268345"/>
            <wp:effectExtent l="114300" t="114300" r="109855" b="1416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268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B8D2B1" w14:textId="77777777" w:rsidR="00DA7EAC" w:rsidRDefault="00DA7EAC">
      <w:pPr>
        <w:rPr>
          <w:rFonts w:ascii="맑은 고딕" w:hAnsi="맑은 고딕"/>
        </w:rPr>
      </w:pPr>
    </w:p>
    <w:p w14:paraId="0D5C1B02" w14:textId="10DAEE79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526F04D1" wp14:editId="5AA7FB30">
            <wp:extent cx="4783455" cy="3640455"/>
            <wp:effectExtent l="133350" t="114300" r="131445" b="1695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3640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38BAD" w14:textId="77777777" w:rsidR="00DA7EAC" w:rsidRDefault="00DA7EAC">
      <w:pPr>
        <w:rPr>
          <w:rFonts w:ascii="맑은 고딕" w:hAnsi="맑은 고딕"/>
        </w:rPr>
      </w:pPr>
    </w:p>
    <w:p w14:paraId="1620AA7D" w14:textId="5799DDBF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4F95AE73" wp14:editId="48130629">
            <wp:extent cx="4766945" cy="4004945"/>
            <wp:effectExtent l="133350" t="114300" r="128905" b="1670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4004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470C5F" w14:textId="77777777" w:rsidR="00DA7EAC" w:rsidRDefault="00DA7EAC">
      <w:pPr>
        <w:rPr>
          <w:rFonts w:ascii="맑은 고딕" w:hAnsi="맑은 고딕"/>
        </w:rPr>
      </w:pPr>
    </w:p>
    <w:p w14:paraId="45858291" w14:textId="3F40424E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2FE2A368" wp14:editId="6D93EED7">
            <wp:extent cx="4749800" cy="4521200"/>
            <wp:effectExtent l="114300" t="114300" r="107950" b="1460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52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E0D5EC" w14:textId="77777777" w:rsidR="00DA7EAC" w:rsidRDefault="00DA7EAC">
      <w:pPr>
        <w:rPr>
          <w:rFonts w:ascii="맑은 고딕" w:hAnsi="맑은 고딕"/>
        </w:rPr>
      </w:pPr>
    </w:p>
    <w:p w14:paraId="2E341EBB" w14:textId="315B85ED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686B87A7" wp14:editId="32AC13D8">
            <wp:extent cx="4792345" cy="4919345"/>
            <wp:effectExtent l="114300" t="114300" r="103505" b="1479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4919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B11DF4" w14:textId="77777777" w:rsidR="00DA7EAC" w:rsidRDefault="00DA7EAC">
      <w:pPr>
        <w:rPr>
          <w:rFonts w:ascii="맑은 고딕" w:hAnsi="맑은 고딕"/>
        </w:rPr>
      </w:pPr>
    </w:p>
    <w:p w14:paraId="29A357B5" w14:textId="3C990B63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771C316C" wp14:editId="26B95B08">
            <wp:extent cx="4462145" cy="4986655"/>
            <wp:effectExtent l="133350" t="114300" r="128905" b="1568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4986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96F0DA" w14:textId="77777777" w:rsidR="00DA7EAC" w:rsidRDefault="00DA7EAC">
      <w:pPr>
        <w:rPr>
          <w:rFonts w:ascii="맑은 고딕" w:hAnsi="맑은 고딕"/>
        </w:rPr>
      </w:pPr>
    </w:p>
    <w:p w14:paraId="1D20AFB1" w14:textId="5369FFF8" w:rsidR="0030437D" w:rsidRPr="00CB06D3" w:rsidRDefault="0030437D" w:rsidP="0030437D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CB06D3">
        <w:rPr>
          <w:rFonts w:ascii="맑은 고딕" w:hAnsi="맑은 고딕"/>
          <w:b/>
          <w:bCs/>
          <w:sz w:val="20"/>
          <w:szCs w:val="20"/>
          <w:u w:val="single"/>
        </w:rPr>
        <w:t>Dynamic</w:t>
      </w:r>
    </w:p>
    <w:p w14:paraId="72608566" w14:textId="57DF6257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0D61564C" wp14:editId="0DD6223B">
            <wp:extent cx="4766945" cy="1735455"/>
            <wp:effectExtent l="133350" t="114300" r="128905" b="1695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1735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596907" w14:textId="77777777" w:rsidR="00DA7EAC" w:rsidRDefault="00DA7EAC">
      <w:pPr>
        <w:rPr>
          <w:rFonts w:ascii="맑은 고딕" w:hAnsi="맑은 고딕"/>
        </w:rPr>
      </w:pPr>
    </w:p>
    <w:p w14:paraId="28295C10" w14:textId="688655C0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67EAA488" wp14:editId="754586DD">
            <wp:extent cx="4826000" cy="2006600"/>
            <wp:effectExtent l="133350" t="114300" r="127000" b="16510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006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C4770" w14:textId="77777777" w:rsidR="00DA7EAC" w:rsidRDefault="00DA7EAC">
      <w:pPr>
        <w:rPr>
          <w:rFonts w:ascii="맑은 고딕" w:hAnsi="맑은 고딕"/>
        </w:rPr>
      </w:pPr>
    </w:p>
    <w:p w14:paraId="4087D981" w14:textId="5F0501C9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1AED824D" wp14:editId="64A3B0EB">
            <wp:extent cx="4732655" cy="2353945"/>
            <wp:effectExtent l="133350" t="114300" r="125095" b="1416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35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AEAEC9" w14:textId="77777777" w:rsidR="00DA7EAC" w:rsidRDefault="00DA7EAC">
      <w:pPr>
        <w:rPr>
          <w:rFonts w:ascii="맑은 고딕" w:hAnsi="맑은 고딕"/>
        </w:rPr>
      </w:pPr>
    </w:p>
    <w:p w14:paraId="5958247E" w14:textId="760F3AE0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5F6A56EB" wp14:editId="43EFF619">
            <wp:extent cx="4775200" cy="2844800"/>
            <wp:effectExtent l="114300" t="114300" r="120650" b="1460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4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7D0BFC" w14:textId="77777777" w:rsidR="00DA7EAC" w:rsidRDefault="00DA7EAC">
      <w:pPr>
        <w:rPr>
          <w:rFonts w:ascii="맑은 고딕" w:hAnsi="맑은 고딕"/>
        </w:rPr>
      </w:pPr>
    </w:p>
    <w:p w14:paraId="3A5C75B9" w14:textId="5FF04985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031CE378" wp14:editId="5F46A4FB">
            <wp:extent cx="4766945" cy="3208655"/>
            <wp:effectExtent l="114300" t="114300" r="128905" b="1441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208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169CB8" w14:textId="77777777" w:rsidR="00DA7EAC" w:rsidRDefault="00DA7EAC">
      <w:pPr>
        <w:rPr>
          <w:rFonts w:ascii="맑은 고딕" w:hAnsi="맑은 고딕"/>
        </w:rPr>
      </w:pPr>
    </w:p>
    <w:p w14:paraId="623EC322" w14:textId="459ED686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7F2B373B" wp14:editId="46F7EE34">
            <wp:extent cx="4792345" cy="3623945"/>
            <wp:effectExtent l="133350" t="114300" r="122555" b="1670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F3F26A" w14:textId="77777777" w:rsidR="00DA7EAC" w:rsidRDefault="00DA7EAC">
      <w:pPr>
        <w:rPr>
          <w:rFonts w:ascii="맑은 고딕" w:hAnsi="맑은 고딕"/>
        </w:rPr>
      </w:pPr>
    </w:p>
    <w:p w14:paraId="5E9EB147" w14:textId="68B5C415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395C32FF" wp14:editId="78827235">
            <wp:extent cx="4792345" cy="4055745"/>
            <wp:effectExtent l="133350" t="114300" r="122555" b="1733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4055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EE0059" w14:textId="77777777" w:rsidR="00DA7EAC" w:rsidRDefault="00DA7EAC">
      <w:pPr>
        <w:rPr>
          <w:rFonts w:ascii="맑은 고딕" w:hAnsi="맑은 고딕"/>
        </w:rPr>
      </w:pPr>
    </w:p>
    <w:p w14:paraId="27243C3F" w14:textId="4DD0832A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7FD54BC6" wp14:editId="116094B0">
            <wp:extent cx="4800600" cy="4436745"/>
            <wp:effectExtent l="114300" t="114300" r="133350" b="1543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CB52EE" w14:textId="77777777" w:rsidR="00DA7EAC" w:rsidRDefault="00DA7EAC">
      <w:pPr>
        <w:rPr>
          <w:rFonts w:ascii="맑은 고딕" w:hAnsi="맑은 고딕"/>
        </w:rPr>
      </w:pPr>
    </w:p>
    <w:p w14:paraId="58BB3F7F" w14:textId="05FD05A8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3AC6A89D" wp14:editId="34FF542A">
            <wp:extent cx="4808855" cy="4910455"/>
            <wp:effectExtent l="133350" t="114300" r="125095" b="13779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910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A7B7F5" w14:textId="77777777" w:rsidR="00DA7EAC" w:rsidRDefault="00DA7EAC">
      <w:pPr>
        <w:rPr>
          <w:rFonts w:ascii="맑은 고딕" w:hAnsi="맑은 고딕"/>
        </w:rPr>
      </w:pPr>
    </w:p>
    <w:p w14:paraId="1A82F62F" w14:textId="2DCD489E" w:rsidR="00DA7EAC" w:rsidRDefault="00DA7EAC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3A96FCEB" wp14:editId="61F8CDD9">
            <wp:extent cx="4495800" cy="4961255"/>
            <wp:effectExtent l="133350" t="114300" r="133350" b="16319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961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81ED59" w14:textId="77777777" w:rsidR="00006AF0" w:rsidRDefault="00006AF0">
      <w:pPr>
        <w:rPr>
          <w:rFonts w:ascii="맑은 고딕" w:hAnsi="맑은 고딕"/>
        </w:rPr>
      </w:pPr>
    </w:p>
    <w:p w14:paraId="521E236C" w14:textId="77777777" w:rsidR="00006AF0" w:rsidRDefault="00006AF0">
      <w:pPr>
        <w:rPr>
          <w:rFonts w:ascii="맑은 고딕" w:hAnsi="맑은 고딕"/>
        </w:rPr>
      </w:pPr>
    </w:p>
    <w:p w14:paraId="62A62963" w14:textId="47B301FC" w:rsidR="00006AF0" w:rsidRDefault="00006AF0" w:rsidP="00006AF0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401643">
        <w:rPr>
          <w:rFonts w:ascii="맑은 고딕" w:hAnsi="맑은 고딕" w:hint="eastAsia"/>
          <w:b/>
          <w:bCs/>
          <w:sz w:val="20"/>
          <w:szCs w:val="20"/>
          <w:u w:val="single"/>
        </w:rPr>
        <w:t>E</w:t>
      </w:r>
      <w:r w:rsidRPr="00401643">
        <w:rPr>
          <w:rFonts w:ascii="맑은 고딕" w:hAnsi="맑은 고딕"/>
          <w:b/>
          <w:bCs/>
          <w:sz w:val="20"/>
          <w:szCs w:val="20"/>
          <w:u w:val="single"/>
        </w:rPr>
        <w:t>xecution Time</w:t>
      </w:r>
    </w:p>
    <w:p w14:paraId="0A310F64" w14:textId="77777777" w:rsidR="001D0BE8" w:rsidRDefault="001D0BE8" w:rsidP="001D0BE8">
      <w:pPr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3"/>
        <w:gridCol w:w="929"/>
        <w:gridCol w:w="930"/>
        <w:gridCol w:w="930"/>
        <w:gridCol w:w="929"/>
        <w:gridCol w:w="930"/>
        <w:gridCol w:w="930"/>
        <w:gridCol w:w="929"/>
        <w:gridCol w:w="930"/>
        <w:gridCol w:w="930"/>
        <w:gridCol w:w="930"/>
      </w:tblGrid>
      <w:tr w:rsidR="001D0BE8" w14:paraId="15E8D47C" w14:textId="77777777" w:rsidTr="00BC244B">
        <w:trPr>
          <w:trHeight w:val="416"/>
        </w:trPr>
        <w:tc>
          <w:tcPr>
            <w:tcW w:w="1453" w:type="dxa"/>
          </w:tcPr>
          <w:p w14:paraId="69685037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Exec time</w:t>
            </w:r>
          </w:p>
        </w:tc>
        <w:tc>
          <w:tcPr>
            <w:tcW w:w="929" w:type="dxa"/>
          </w:tcPr>
          <w:p w14:paraId="61DA4317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</w:p>
        </w:tc>
        <w:tc>
          <w:tcPr>
            <w:tcW w:w="930" w:type="dxa"/>
          </w:tcPr>
          <w:p w14:paraId="0D4CC5E4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2</w:t>
            </w:r>
          </w:p>
        </w:tc>
        <w:tc>
          <w:tcPr>
            <w:tcW w:w="930" w:type="dxa"/>
          </w:tcPr>
          <w:p w14:paraId="55506AF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4</w:t>
            </w:r>
          </w:p>
        </w:tc>
        <w:tc>
          <w:tcPr>
            <w:tcW w:w="929" w:type="dxa"/>
          </w:tcPr>
          <w:p w14:paraId="09241C83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6</w:t>
            </w:r>
          </w:p>
        </w:tc>
        <w:tc>
          <w:tcPr>
            <w:tcW w:w="930" w:type="dxa"/>
          </w:tcPr>
          <w:p w14:paraId="4966897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8</w:t>
            </w:r>
          </w:p>
        </w:tc>
        <w:tc>
          <w:tcPr>
            <w:tcW w:w="930" w:type="dxa"/>
          </w:tcPr>
          <w:p w14:paraId="7DB42C5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0</w:t>
            </w:r>
          </w:p>
        </w:tc>
        <w:tc>
          <w:tcPr>
            <w:tcW w:w="929" w:type="dxa"/>
          </w:tcPr>
          <w:p w14:paraId="0416C3FB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2</w:t>
            </w:r>
          </w:p>
        </w:tc>
        <w:tc>
          <w:tcPr>
            <w:tcW w:w="930" w:type="dxa"/>
          </w:tcPr>
          <w:p w14:paraId="78691FB7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4</w:t>
            </w:r>
          </w:p>
        </w:tc>
        <w:tc>
          <w:tcPr>
            <w:tcW w:w="930" w:type="dxa"/>
          </w:tcPr>
          <w:p w14:paraId="73F29DC6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6</w:t>
            </w:r>
          </w:p>
        </w:tc>
        <w:tc>
          <w:tcPr>
            <w:tcW w:w="930" w:type="dxa"/>
          </w:tcPr>
          <w:p w14:paraId="3D9B9D28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3</w:t>
            </w:r>
            <w:r w:rsidRPr="00482F46">
              <w:rPr>
                <w:rFonts w:ascii="맑은 고딕" w:hAnsi="맑은 고딕"/>
                <w:sz w:val="20"/>
                <w:szCs w:val="20"/>
              </w:rPr>
              <w:t>2</w:t>
            </w:r>
          </w:p>
        </w:tc>
      </w:tr>
      <w:tr w:rsidR="001D0BE8" w14:paraId="7CBEE42D" w14:textId="77777777" w:rsidTr="00BC244B">
        <w:trPr>
          <w:trHeight w:val="362"/>
        </w:trPr>
        <w:tc>
          <w:tcPr>
            <w:tcW w:w="1453" w:type="dxa"/>
          </w:tcPr>
          <w:p w14:paraId="202C616E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Static (</w:t>
            </w:r>
            <w:r>
              <w:rPr>
                <w:rFonts w:ascii="맑은 고딕" w:hAnsi="맑은 고딕"/>
                <w:sz w:val="20"/>
                <w:szCs w:val="20"/>
              </w:rPr>
              <w:t>B</w:t>
            </w:r>
            <w:r w:rsidRPr="00482F46">
              <w:rPr>
                <w:rFonts w:ascii="맑은 고딕" w:hAnsi="맑은 고딕"/>
                <w:sz w:val="20"/>
                <w:szCs w:val="20"/>
              </w:rPr>
              <w:t>lock)</w:t>
            </w:r>
          </w:p>
        </w:tc>
        <w:tc>
          <w:tcPr>
            <w:tcW w:w="929" w:type="dxa"/>
          </w:tcPr>
          <w:p w14:paraId="61A27E4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4620ms</w:t>
            </w:r>
          </w:p>
        </w:tc>
        <w:tc>
          <w:tcPr>
            <w:tcW w:w="930" w:type="dxa"/>
          </w:tcPr>
          <w:p w14:paraId="31D2F79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3515ms</w:t>
            </w:r>
          </w:p>
        </w:tc>
        <w:tc>
          <w:tcPr>
            <w:tcW w:w="930" w:type="dxa"/>
          </w:tcPr>
          <w:p w14:paraId="0570D2CB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2348ms</w:t>
            </w:r>
          </w:p>
        </w:tc>
        <w:tc>
          <w:tcPr>
            <w:tcW w:w="929" w:type="dxa"/>
          </w:tcPr>
          <w:p w14:paraId="54536A0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1750ms</w:t>
            </w:r>
          </w:p>
        </w:tc>
        <w:tc>
          <w:tcPr>
            <w:tcW w:w="930" w:type="dxa"/>
          </w:tcPr>
          <w:p w14:paraId="1F181FF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1535ms</w:t>
            </w:r>
          </w:p>
        </w:tc>
        <w:tc>
          <w:tcPr>
            <w:tcW w:w="930" w:type="dxa"/>
          </w:tcPr>
          <w:p w14:paraId="7B8ECC6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1444ms</w:t>
            </w:r>
          </w:p>
        </w:tc>
        <w:tc>
          <w:tcPr>
            <w:tcW w:w="929" w:type="dxa"/>
          </w:tcPr>
          <w:p w14:paraId="304543F2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1399ms</w:t>
            </w:r>
          </w:p>
        </w:tc>
        <w:tc>
          <w:tcPr>
            <w:tcW w:w="930" w:type="dxa"/>
          </w:tcPr>
          <w:p w14:paraId="6C4C665D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1313ms</w:t>
            </w:r>
          </w:p>
        </w:tc>
        <w:tc>
          <w:tcPr>
            <w:tcW w:w="930" w:type="dxa"/>
          </w:tcPr>
          <w:p w14:paraId="49FFFA9E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1284ms</w:t>
            </w:r>
          </w:p>
        </w:tc>
        <w:tc>
          <w:tcPr>
            <w:tcW w:w="930" w:type="dxa"/>
          </w:tcPr>
          <w:p w14:paraId="7C3E4A8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1278ms</w:t>
            </w:r>
          </w:p>
        </w:tc>
      </w:tr>
      <w:tr w:rsidR="001D0BE8" w14:paraId="377DAB9F" w14:textId="77777777" w:rsidTr="00BC244B">
        <w:trPr>
          <w:trHeight w:val="981"/>
        </w:trPr>
        <w:tc>
          <w:tcPr>
            <w:tcW w:w="1453" w:type="dxa"/>
          </w:tcPr>
          <w:p w14:paraId="42449459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Static (</w:t>
            </w:r>
            <w:r>
              <w:rPr>
                <w:rFonts w:ascii="맑은 고딕" w:hAnsi="맑은 고딕"/>
                <w:sz w:val="20"/>
                <w:szCs w:val="20"/>
              </w:rPr>
              <w:t>C</w:t>
            </w:r>
            <w:r w:rsidRPr="00482F46">
              <w:rPr>
                <w:rFonts w:ascii="맑은 고딕" w:hAnsi="맑은 고딕"/>
                <w:sz w:val="20"/>
                <w:szCs w:val="20"/>
              </w:rPr>
              <w:t>yclic)</w:t>
            </w:r>
          </w:p>
          <w:p w14:paraId="5BFBF9DD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[</w:t>
            </w:r>
            <w:r w:rsidRPr="00482F46">
              <w:rPr>
                <w:rFonts w:ascii="맑은 고딕" w:hAnsi="맑은 고딕"/>
                <w:sz w:val="20"/>
                <w:szCs w:val="20"/>
              </w:rPr>
              <w:t>task size: 10 numbers]</w:t>
            </w:r>
          </w:p>
        </w:tc>
        <w:tc>
          <w:tcPr>
            <w:tcW w:w="929" w:type="dxa"/>
          </w:tcPr>
          <w:p w14:paraId="6CAD83D3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4643ms</w:t>
            </w:r>
          </w:p>
        </w:tc>
        <w:tc>
          <w:tcPr>
            <w:tcW w:w="930" w:type="dxa"/>
          </w:tcPr>
          <w:p w14:paraId="57A72F1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2520ms</w:t>
            </w:r>
          </w:p>
        </w:tc>
        <w:tc>
          <w:tcPr>
            <w:tcW w:w="930" w:type="dxa"/>
          </w:tcPr>
          <w:p w14:paraId="43C72FF2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1567ms</w:t>
            </w:r>
          </w:p>
        </w:tc>
        <w:tc>
          <w:tcPr>
            <w:tcW w:w="929" w:type="dxa"/>
          </w:tcPr>
          <w:p w14:paraId="4B872A89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1643ms</w:t>
            </w:r>
          </w:p>
        </w:tc>
        <w:tc>
          <w:tcPr>
            <w:tcW w:w="930" w:type="dxa"/>
          </w:tcPr>
          <w:p w14:paraId="1B779886" w14:textId="77777777" w:rsidR="001D0BE8" w:rsidRPr="00482F46" w:rsidRDefault="001D0BE8" w:rsidP="00BC244B">
            <w:pPr>
              <w:tabs>
                <w:tab w:val="center" w:pos="357"/>
              </w:tabs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ab/>
              <w:t>1190ms</w:t>
            </w:r>
          </w:p>
        </w:tc>
        <w:tc>
          <w:tcPr>
            <w:tcW w:w="930" w:type="dxa"/>
          </w:tcPr>
          <w:p w14:paraId="5622FC7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1180ms</w:t>
            </w:r>
          </w:p>
        </w:tc>
        <w:tc>
          <w:tcPr>
            <w:tcW w:w="929" w:type="dxa"/>
          </w:tcPr>
          <w:p w14:paraId="173CF68B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1242ms</w:t>
            </w:r>
          </w:p>
        </w:tc>
        <w:tc>
          <w:tcPr>
            <w:tcW w:w="930" w:type="dxa"/>
          </w:tcPr>
          <w:p w14:paraId="18CAEFA4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1173ms</w:t>
            </w:r>
          </w:p>
        </w:tc>
        <w:tc>
          <w:tcPr>
            <w:tcW w:w="930" w:type="dxa"/>
          </w:tcPr>
          <w:p w14:paraId="3C582272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1157ms</w:t>
            </w:r>
          </w:p>
        </w:tc>
        <w:tc>
          <w:tcPr>
            <w:tcW w:w="930" w:type="dxa"/>
          </w:tcPr>
          <w:p w14:paraId="1C2E4E47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1147ms</w:t>
            </w:r>
          </w:p>
        </w:tc>
      </w:tr>
      <w:tr w:rsidR="001D0BE8" w14:paraId="6905190B" w14:textId="77777777" w:rsidTr="00BC244B">
        <w:trPr>
          <w:trHeight w:val="981"/>
        </w:trPr>
        <w:tc>
          <w:tcPr>
            <w:tcW w:w="1453" w:type="dxa"/>
          </w:tcPr>
          <w:p w14:paraId="6B2DC495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Dynamic</w:t>
            </w:r>
          </w:p>
          <w:p w14:paraId="55DB6F74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[</w:t>
            </w:r>
            <w:r w:rsidRPr="00482F46">
              <w:rPr>
                <w:rFonts w:ascii="맑은 고딕" w:hAnsi="맑은 고딕"/>
                <w:sz w:val="20"/>
                <w:szCs w:val="20"/>
              </w:rPr>
              <w:t>task size: 10 numbers]</w:t>
            </w:r>
          </w:p>
        </w:tc>
        <w:tc>
          <w:tcPr>
            <w:tcW w:w="929" w:type="dxa"/>
          </w:tcPr>
          <w:p w14:paraId="5E4FA18F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4591ms</w:t>
            </w:r>
          </w:p>
        </w:tc>
        <w:tc>
          <w:tcPr>
            <w:tcW w:w="930" w:type="dxa"/>
          </w:tcPr>
          <w:p w14:paraId="2FF5E4C9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2543ms</w:t>
            </w:r>
          </w:p>
        </w:tc>
        <w:tc>
          <w:tcPr>
            <w:tcW w:w="930" w:type="dxa"/>
          </w:tcPr>
          <w:p w14:paraId="0756B3D6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1553ms</w:t>
            </w:r>
          </w:p>
        </w:tc>
        <w:tc>
          <w:tcPr>
            <w:tcW w:w="929" w:type="dxa"/>
          </w:tcPr>
          <w:p w14:paraId="243DD0CA" w14:textId="77777777" w:rsidR="001D0BE8" w:rsidRPr="00482F46" w:rsidRDefault="001D0BE8" w:rsidP="00BC244B">
            <w:pPr>
              <w:tabs>
                <w:tab w:val="center" w:pos="356"/>
              </w:tabs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ab/>
              <w:t>1294ms</w:t>
            </w:r>
          </w:p>
        </w:tc>
        <w:tc>
          <w:tcPr>
            <w:tcW w:w="930" w:type="dxa"/>
          </w:tcPr>
          <w:p w14:paraId="727FAA20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1140ms</w:t>
            </w:r>
          </w:p>
        </w:tc>
        <w:tc>
          <w:tcPr>
            <w:tcW w:w="930" w:type="dxa"/>
          </w:tcPr>
          <w:p w14:paraId="26AE782D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1111ms</w:t>
            </w:r>
          </w:p>
        </w:tc>
        <w:tc>
          <w:tcPr>
            <w:tcW w:w="929" w:type="dxa"/>
          </w:tcPr>
          <w:p w14:paraId="0E451537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1096ms</w:t>
            </w:r>
          </w:p>
        </w:tc>
        <w:tc>
          <w:tcPr>
            <w:tcW w:w="930" w:type="dxa"/>
          </w:tcPr>
          <w:p w14:paraId="0B4BA1A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1089ms</w:t>
            </w:r>
          </w:p>
        </w:tc>
        <w:tc>
          <w:tcPr>
            <w:tcW w:w="930" w:type="dxa"/>
          </w:tcPr>
          <w:p w14:paraId="6F85E9EC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1072ms</w:t>
            </w:r>
          </w:p>
        </w:tc>
        <w:tc>
          <w:tcPr>
            <w:tcW w:w="930" w:type="dxa"/>
          </w:tcPr>
          <w:p w14:paraId="7F6BE38A" w14:textId="77777777" w:rsidR="001D0BE8" w:rsidRPr="00482F46" w:rsidRDefault="001D0BE8" w:rsidP="00BC244B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1081ms</w:t>
            </w:r>
          </w:p>
        </w:tc>
      </w:tr>
    </w:tbl>
    <w:p w14:paraId="726D627D" w14:textId="77777777" w:rsidR="001D0BE8" w:rsidRPr="001D0BE8" w:rsidRDefault="001D0BE8" w:rsidP="001D0BE8">
      <w:pPr>
        <w:rPr>
          <w:rFonts w:ascii="맑은 고딕" w:hAnsi="맑은 고딕" w:hint="eastAsia"/>
          <w:b/>
          <w:bCs/>
          <w:sz w:val="20"/>
          <w:szCs w:val="20"/>
          <w:u w:val="single"/>
        </w:rPr>
      </w:pPr>
    </w:p>
    <w:p w14:paraId="3748671D" w14:textId="77777777" w:rsidR="00401643" w:rsidRPr="00401643" w:rsidRDefault="00401643" w:rsidP="00401643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p w14:paraId="28BA20E3" w14:textId="681AAE86" w:rsidR="00D406B5" w:rsidRDefault="00D406B5" w:rsidP="00006AF0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1A8E3BB4" wp14:editId="181A732F">
            <wp:extent cx="6809678" cy="3200400"/>
            <wp:effectExtent l="19050" t="19050" r="10795" b="19050"/>
            <wp:docPr id="17" name="차트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7BEB61F0" w14:textId="77777777" w:rsidR="000E551A" w:rsidRDefault="000E551A">
      <w:pPr>
        <w:rPr>
          <w:rFonts w:ascii="맑은 고딕" w:hAnsi="맑은 고딕"/>
        </w:rPr>
      </w:pPr>
    </w:p>
    <w:p w14:paraId="7D9DB9A9" w14:textId="77931F74" w:rsidR="00D406B5" w:rsidRDefault="000809C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61E6FDA0" wp14:editId="3D37DE3F">
            <wp:extent cx="6809678" cy="3200400"/>
            <wp:effectExtent l="19050" t="19050" r="10795" b="19050"/>
            <wp:docPr id="1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43A1B253" w14:textId="77777777" w:rsidR="00D406B5" w:rsidRDefault="00D406B5">
      <w:pPr>
        <w:rPr>
          <w:rFonts w:ascii="맑은 고딕" w:hAnsi="맑은 고딕"/>
        </w:rPr>
      </w:pPr>
    </w:p>
    <w:p w14:paraId="3DA7AE4C" w14:textId="77777777" w:rsidR="00A0551F" w:rsidRDefault="00A0551F">
      <w:pPr>
        <w:rPr>
          <w:rFonts w:ascii="맑은 고딕" w:hAnsi="맑은 고딕"/>
        </w:rPr>
      </w:pPr>
    </w:p>
    <w:p w14:paraId="7BAE536B" w14:textId="622A9010" w:rsidR="00D406B5" w:rsidRDefault="000809C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15E59772" wp14:editId="10C79806">
            <wp:extent cx="6809678" cy="3200400"/>
            <wp:effectExtent l="19050" t="19050" r="10795" b="1905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41859E06" w14:textId="77777777" w:rsidR="000E551A" w:rsidRDefault="000E551A">
      <w:pPr>
        <w:rPr>
          <w:rFonts w:ascii="맑은 고딕" w:hAnsi="맑은 고딕"/>
        </w:rPr>
      </w:pPr>
    </w:p>
    <w:p w14:paraId="44AFF9C0" w14:textId="656C92B5" w:rsidR="0029759D" w:rsidRDefault="000809C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11451A4D" wp14:editId="3E887937">
            <wp:extent cx="6809678" cy="3200400"/>
            <wp:effectExtent l="19050" t="19050" r="10795" b="19050"/>
            <wp:docPr id="9" name="차트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31B81532" w14:textId="77777777" w:rsidR="0028183D" w:rsidRDefault="0028183D">
      <w:pPr>
        <w:rPr>
          <w:rFonts w:ascii="맑은 고딕" w:hAnsi="맑은 고딕"/>
        </w:rPr>
      </w:pPr>
    </w:p>
    <w:p w14:paraId="4107C221" w14:textId="3A7DBC83" w:rsidR="00A27A5D" w:rsidRDefault="0028183D" w:rsidP="0028183D">
      <w:pPr>
        <w:pStyle w:val="ad"/>
        <w:numPr>
          <w:ilvl w:val="0"/>
          <w:numId w:val="2"/>
        </w:numPr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  <w:r w:rsidRPr="0028183D">
        <w:rPr>
          <w:rFonts w:ascii="맑은 고딕" w:hAnsi="맑은 고딕" w:hint="eastAsia"/>
          <w:b/>
          <w:bCs/>
          <w:sz w:val="20"/>
          <w:szCs w:val="20"/>
          <w:u w:val="single"/>
        </w:rPr>
        <w:t>P</w:t>
      </w:r>
      <w:r w:rsidRPr="0028183D">
        <w:rPr>
          <w:rFonts w:ascii="맑은 고딕" w:hAnsi="맑은 고딕"/>
          <w:b/>
          <w:bCs/>
          <w:sz w:val="20"/>
          <w:szCs w:val="20"/>
          <w:u w:val="single"/>
        </w:rPr>
        <w:t>erformance</w:t>
      </w:r>
    </w:p>
    <w:p w14:paraId="0BAF4CCA" w14:textId="77777777" w:rsidR="00A411EA" w:rsidRPr="0028183D" w:rsidRDefault="00A411EA" w:rsidP="00A411EA">
      <w:pPr>
        <w:pStyle w:val="ad"/>
        <w:ind w:leftChars="0"/>
        <w:rPr>
          <w:rFonts w:ascii="맑은 고딕" w:hAnsi="맑은 고딕"/>
          <w:b/>
          <w:bCs/>
          <w:sz w:val="20"/>
          <w:szCs w:val="2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919"/>
        <w:gridCol w:w="920"/>
        <w:gridCol w:w="919"/>
        <w:gridCol w:w="920"/>
        <w:gridCol w:w="919"/>
        <w:gridCol w:w="920"/>
        <w:gridCol w:w="919"/>
        <w:gridCol w:w="920"/>
        <w:gridCol w:w="919"/>
        <w:gridCol w:w="920"/>
      </w:tblGrid>
      <w:tr w:rsidR="00EA1351" w14:paraId="4FA682F4" w14:textId="77777777" w:rsidTr="000A1840">
        <w:trPr>
          <w:trHeight w:val="416"/>
        </w:trPr>
        <w:tc>
          <w:tcPr>
            <w:tcW w:w="1555" w:type="dxa"/>
          </w:tcPr>
          <w:p w14:paraId="7C948D6A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P</w:t>
            </w:r>
            <w:r w:rsidRPr="00482F46">
              <w:rPr>
                <w:rFonts w:ascii="맑은 고딕" w:hAnsi="맑은 고딕"/>
                <w:sz w:val="20"/>
                <w:szCs w:val="20"/>
              </w:rPr>
              <w:t>erformance</w:t>
            </w:r>
          </w:p>
          <w:p w14:paraId="11C30AA5" w14:textId="72EBFC0F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(</w:t>
            </w:r>
            <w:r w:rsidRPr="00482F46">
              <w:rPr>
                <w:rFonts w:ascii="맑은 고딕" w:hAnsi="맑은 고딕"/>
                <w:sz w:val="20"/>
                <w:szCs w:val="20"/>
              </w:rPr>
              <w:t>1/exec time)</w:t>
            </w:r>
          </w:p>
        </w:tc>
        <w:tc>
          <w:tcPr>
            <w:tcW w:w="919" w:type="dxa"/>
          </w:tcPr>
          <w:p w14:paraId="027C1AF6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</w:p>
        </w:tc>
        <w:tc>
          <w:tcPr>
            <w:tcW w:w="920" w:type="dxa"/>
          </w:tcPr>
          <w:p w14:paraId="6E22F9A0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2</w:t>
            </w:r>
          </w:p>
        </w:tc>
        <w:tc>
          <w:tcPr>
            <w:tcW w:w="919" w:type="dxa"/>
          </w:tcPr>
          <w:p w14:paraId="4ECF5A0D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4</w:t>
            </w:r>
          </w:p>
        </w:tc>
        <w:tc>
          <w:tcPr>
            <w:tcW w:w="920" w:type="dxa"/>
          </w:tcPr>
          <w:p w14:paraId="03BE76EC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6</w:t>
            </w:r>
          </w:p>
        </w:tc>
        <w:tc>
          <w:tcPr>
            <w:tcW w:w="919" w:type="dxa"/>
          </w:tcPr>
          <w:p w14:paraId="3CE4F92D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8</w:t>
            </w:r>
          </w:p>
        </w:tc>
        <w:tc>
          <w:tcPr>
            <w:tcW w:w="920" w:type="dxa"/>
          </w:tcPr>
          <w:p w14:paraId="37380B17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0</w:t>
            </w:r>
          </w:p>
        </w:tc>
        <w:tc>
          <w:tcPr>
            <w:tcW w:w="919" w:type="dxa"/>
          </w:tcPr>
          <w:p w14:paraId="7C0E3FBA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2</w:t>
            </w:r>
          </w:p>
        </w:tc>
        <w:tc>
          <w:tcPr>
            <w:tcW w:w="920" w:type="dxa"/>
          </w:tcPr>
          <w:p w14:paraId="49AFC29F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4</w:t>
            </w:r>
          </w:p>
        </w:tc>
        <w:tc>
          <w:tcPr>
            <w:tcW w:w="919" w:type="dxa"/>
          </w:tcPr>
          <w:p w14:paraId="76CA37EF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1</w:t>
            </w:r>
            <w:r w:rsidRPr="00482F46">
              <w:rPr>
                <w:rFonts w:ascii="맑은 고딕" w:hAnsi="맑은 고딕"/>
                <w:sz w:val="20"/>
                <w:szCs w:val="20"/>
              </w:rPr>
              <w:t>6</w:t>
            </w:r>
          </w:p>
        </w:tc>
        <w:tc>
          <w:tcPr>
            <w:tcW w:w="920" w:type="dxa"/>
          </w:tcPr>
          <w:p w14:paraId="46D0B46D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3</w:t>
            </w:r>
            <w:r w:rsidRPr="00482F46">
              <w:rPr>
                <w:rFonts w:ascii="맑은 고딕" w:hAnsi="맑은 고딕"/>
                <w:sz w:val="20"/>
                <w:szCs w:val="20"/>
              </w:rPr>
              <w:t>2</w:t>
            </w:r>
          </w:p>
        </w:tc>
      </w:tr>
      <w:tr w:rsidR="00EA1351" w14:paraId="48769BB4" w14:textId="77777777" w:rsidTr="000A1840">
        <w:trPr>
          <w:trHeight w:val="332"/>
        </w:trPr>
        <w:tc>
          <w:tcPr>
            <w:tcW w:w="1555" w:type="dxa"/>
          </w:tcPr>
          <w:p w14:paraId="41FA9DD0" w14:textId="4C702ED1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Static (</w:t>
            </w:r>
            <w:r w:rsidR="0029759D">
              <w:rPr>
                <w:rFonts w:ascii="맑은 고딕" w:hAnsi="맑은 고딕"/>
                <w:sz w:val="20"/>
                <w:szCs w:val="20"/>
              </w:rPr>
              <w:t>B</w:t>
            </w:r>
            <w:r w:rsidRPr="00482F46">
              <w:rPr>
                <w:rFonts w:ascii="맑은 고딕" w:hAnsi="맑은 고딕"/>
                <w:sz w:val="20"/>
                <w:szCs w:val="20"/>
              </w:rPr>
              <w:t>lock)</w:t>
            </w:r>
          </w:p>
        </w:tc>
        <w:tc>
          <w:tcPr>
            <w:tcW w:w="919" w:type="dxa"/>
          </w:tcPr>
          <w:p w14:paraId="4684FFDE" w14:textId="4C8D2545" w:rsidR="00EA1351" w:rsidRPr="00482F46" w:rsidRDefault="00277084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2.16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7758B02D" w14:textId="599A720D" w:rsidR="00EA1351" w:rsidRPr="00482F46" w:rsidRDefault="00277084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2.84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206BA7F5" w14:textId="399F81F2" w:rsidR="00EA1351" w:rsidRPr="00482F46" w:rsidRDefault="00277084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4.26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5D173459" w14:textId="589C9B1B" w:rsidR="00EA1351" w:rsidRPr="00482F46" w:rsidRDefault="00576C8E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5.71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5E402C12" w14:textId="2ABCAF9E" w:rsidR="00EA1351" w:rsidRPr="00482F46" w:rsidRDefault="00576C8E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6.51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5EE7A466" w14:textId="2640670D" w:rsidR="00EA1351" w:rsidRPr="00482F46" w:rsidRDefault="00E271F6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6.93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779AD28A" w14:textId="4A26AE74" w:rsidR="00EA1351" w:rsidRPr="00482F46" w:rsidRDefault="00864F40" w:rsidP="00864F40">
            <w:pPr>
              <w:tabs>
                <w:tab w:val="center" w:pos="351"/>
              </w:tabs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ab/>
              <w:t>7.15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098BF125" w14:textId="4A828D29" w:rsidR="00EA1351" w:rsidRPr="00482F46" w:rsidRDefault="007541CC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7.62</w:t>
            </w:r>
            <w:r w:rsidR="000A184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58AED967" w14:textId="09F0564E" w:rsidR="00EA1351" w:rsidRPr="00482F46" w:rsidRDefault="00C836B7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7.79</w:t>
            </w:r>
            <w:r w:rsidR="00A5529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46D730C4" w14:textId="0E73AC00" w:rsidR="00EA1351" w:rsidRPr="00482F46" w:rsidRDefault="009946EA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7.82</w:t>
            </w:r>
            <w:r w:rsidR="00A55290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</w:tr>
      <w:tr w:rsidR="00EA1351" w14:paraId="69CF07F5" w14:textId="77777777" w:rsidTr="000A1840">
        <w:trPr>
          <w:trHeight w:val="981"/>
        </w:trPr>
        <w:tc>
          <w:tcPr>
            <w:tcW w:w="1555" w:type="dxa"/>
          </w:tcPr>
          <w:p w14:paraId="094033B1" w14:textId="3114E8B4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Static (</w:t>
            </w:r>
            <w:r w:rsidR="0029759D">
              <w:rPr>
                <w:rFonts w:ascii="맑은 고딕" w:hAnsi="맑은 고딕"/>
                <w:sz w:val="20"/>
                <w:szCs w:val="20"/>
              </w:rPr>
              <w:t>C</w:t>
            </w:r>
            <w:r w:rsidRPr="00482F46">
              <w:rPr>
                <w:rFonts w:ascii="맑은 고딕" w:hAnsi="맑은 고딕"/>
                <w:sz w:val="20"/>
                <w:szCs w:val="20"/>
              </w:rPr>
              <w:t>yclic)</w:t>
            </w:r>
          </w:p>
          <w:p w14:paraId="7F0BC4F8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[</w:t>
            </w:r>
            <w:r w:rsidRPr="00482F46">
              <w:rPr>
                <w:rFonts w:ascii="맑은 고딕" w:hAnsi="맑은 고딕"/>
                <w:sz w:val="20"/>
                <w:szCs w:val="20"/>
              </w:rPr>
              <w:t>task size: 10 numbers]</w:t>
            </w:r>
          </w:p>
        </w:tc>
        <w:tc>
          <w:tcPr>
            <w:tcW w:w="919" w:type="dxa"/>
          </w:tcPr>
          <w:p w14:paraId="01905CBA" w14:textId="6B8A4397" w:rsidR="00EA1351" w:rsidRPr="00482F46" w:rsidRDefault="00B229D0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2.15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1A41FE26" w14:textId="36D34F93" w:rsidR="00EA1351" w:rsidRPr="00482F46" w:rsidRDefault="008866E0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3.97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70BFC295" w14:textId="46CAD6AE" w:rsidR="00EA1351" w:rsidRPr="00482F46" w:rsidRDefault="009812E7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6.38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0798BE1D" w14:textId="5ED31663" w:rsidR="00EA1351" w:rsidRPr="00482F46" w:rsidRDefault="00CB40D4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6.09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09C210AA" w14:textId="30BC93AA" w:rsidR="00EA1351" w:rsidRPr="00482F46" w:rsidRDefault="0078365F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8.40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75061116" w14:textId="46D508CC" w:rsidR="00EA1351" w:rsidRPr="00482F46" w:rsidRDefault="00C20FB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8.47</w:t>
            </w:r>
            <w:r w:rsidR="00C55943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04CA7634" w14:textId="4C4BD577" w:rsidR="00EA1351" w:rsidRPr="00482F46" w:rsidRDefault="00E952BF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8.05</w:t>
            </w:r>
            <w:r w:rsidR="0023490A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66254A15" w14:textId="5E0D37CF" w:rsidR="00EA1351" w:rsidRPr="00482F46" w:rsidRDefault="00BC60A3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8.53</w:t>
            </w:r>
            <w:r w:rsidR="00027F48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3F97F360" w14:textId="0FA09907" w:rsidR="00EA1351" w:rsidRPr="00482F46" w:rsidRDefault="00CC6BEA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8.64</w:t>
            </w:r>
            <w:r w:rsidR="00027F48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43608B5B" w14:textId="2CE4C1EF" w:rsidR="00EA1351" w:rsidRPr="00482F46" w:rsidRDefault="00C7242F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8.72</w:t>
            </w:r>
            <w:r w:rsidR="00027F48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</w:tr>
      <w:tr w:rsidR="00EA1351" w14:paraId="3591F474" w14:textId="77777777" w:rsidTr="000A1840">
        <w:trPr>
          <w:trHeight w:val="981"/>
        </w:trPr>
        <w:tc>
          <w:tcPr>
            <w:tcW w:w="1555" w:type="dxa"/>
          </w:tcPr>
          <w:p w14:paraId="46714368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/>
                <w:sz w:val="20"/>
                <w:szCs w:val="20"/>
              </w:rPr>
              <w:t>Dynamic</w:t>
            </w:r>
          </w:p>
          <w:p w14:paraId="0233BADC" w14:textId="77777777" w:rsidR="00EA1351" w:rsidRPr="00482F46" w:rsidRDefault="00EA1351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482F46">
              <w:rPr>
                <w:rFonts w:ascii="맑은 고딕" w:hAnsi="맑은 고딕" w:hint="eastAsia"/>
                <w:sz w:val="20"/>
                <w:szCs w:val="20"/>
              </w:rPr>
              <w:t>[</w:t>
            </w:r>
            <w:r w:rsidRPr="00482F46">
              <w:rPr>
                <w:rFonts w:ascii="맑은 고딕" w:hAnsi="맑은 고딕"/>
                <w:sz w:val="20"/>
                <w:szCs w:val="20"/>
              </w:rPr>
              <w:t>task size: 10 numbers]</w:t>
            </w:r>
          </w:p>
        </w:tc>
        <w:tc>
          <w:tcPr>
            <w:tcW w:w="919" w:type="dxa"/>
          </w:tcPr>
          <w:p w14:paraId="159447BE" w14:textId="1B8599D0" w:rsidR="00EA1351" w:rsidRPr="00482F46" w:rsidRDefault="004B1A43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2.18</w:t>
            </w:r>
            <w:r w:rsidR="00695768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7490F1E1" w14:textId="5D4D84CE" w:rsidR="00EA1351" w:rsidRPr="00482F46" w:rsidRDefault="00D20270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3.93</w:t>
            </w:r>
            <w:r w:rsidR="00644AC8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779C3BDF" w14:textId="14F07D06" w:rsidR="00EA1351" w:rsidRPr="00482F46" w:rsidRDefault="00B6009D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6.44</w:t>
            </w:r>
            <w:r w:rsidR="00FF2BEA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3FB1D305" w14:textId="07D6EA0C" w:rsidR="00EA1351" w:rsidRPr="00482F46" w:rsidRDefault="00F107AC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7.73</w:t>
            </w:r>
            <w:r w:rsidR="00FF2BEA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23F94E25" w14:textId="07EA1CD4" w:rsidR="00EA1351" w:rsidRPr="00482F46" w:rsidRDefault="003F4F04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8.77</w:t>
            </w:r>
            <w:r w:rsidR="003145CC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2E37A76D" w14:textId="74857836" w:rsidR="00EA1351" w:rsidRPr="00482F46" w:rsidRDefault="00CE5E9A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9.00</w:t>
            </w:r>
            <w:r w:rsidR="00814DFF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281ECD1A" w14:textId="3DFA2389" w:rsidR="00EA1351" w:rsidRPr="00482F46" w:rsidRDefault="0079271E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9.12</w:t>
            </w:r>
            <w:r w:rsidR="00BD0605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40AF2361" w14:textId="42F9B1E2" w:rsidR="00EA1351" w:rsidRPr="00482F46" w:rsidRDefault="0014173B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9.18</w:t>
            </w:r>
            <w:r w:rsidR="0044381A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19" w:type="dxa"/>
          </w:tcPr>
          <w:p w14:paraId="19ED1E47" w14:textId="4677C2C2" w:rsidR="00EA1351" w:rsidRPr="00482F46" w:rsidRDefault="00FA4D89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9.33</w:t>
            </w:r>
            <w:r w:rsidR="009366CC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  <w:tc>
          <w:tcPr>
            <w:tcW w:w="920" w:type="dxa"/>
          </w:tcPr>
          <w:p w14:paraId="38AF3BB2" w14:textId="24610391" w:rsidR="00EA1351" w:rsidRPr="00482F46" w:rsidRDefault="0008047A" w:rsidP="00FC6D5A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>
              <w:rPr>
                <w:rFonts w:ascii="맑은 고딕" w:hAnsi="맑은 고딕"/>
                <w:sz w:val="20"/>
                <w:szCs w:val="20"/>
              </w:rPr>
              <w:t>9.25</w:t>
            </w:r>
            <w:r w:rsidR="007B4EAD">
              <w:rPr>
                <w:rFonts w:ascii="맑은 고딕" w:hAnsi="맑은 고딕"/>
                <w:sz w:val="20"/>
                <w:szCs w:val="20"/>
              </w:rPr>
              <w:t>e-4</w:t>
            </w:r>
          </w:p>
        </w:tc>
      </w:tr>
    </w:tbl>
    <w:p w14:paraId="5FC132B4" w14:textId="77777777" w:rsidR="00EA1351" w:rsidRDefault="00EA1351">
      <w:pPr>
        <w:rPr>
          <w:rFonts w:ascii="맑은 고딕" w:hAnsi="맑은 고딕"/>
        </w:rPr>
      </w:pPr>
    </w:p>
    <w:p w14:paraId="35CA7832" w14:textId="551B6226" w:rsidR="000A1840" w:rsidRDefault="000A2902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16913169" wp14:editId="3491E9A8">
            <wp:extent cx="6809678" cy="3200400"/>
            <wp:effectExtent l="19050" t="19050" r="10795" b="19050"/>
            <wp:docPr id="19" name="차트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44565FB9" w14:textId="77777777" w:rsidR="000A2902" w:rsidRDefault="000A2902">
      <w:pPr>
        <w:rPr>
          <w:rFonts w:ascii="맑은 고딕" w:hAnsi="맑은 고딕"/>
        </w:rPr>
      </w:pPr>
    </w:p>
    <w:p w14:paraId="4B7A9D11" w14:textId="6F485B1A" w:rsidR="000A2902" w:rsidRDefault="008E0E5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45DBDA7F" wp14:editId="72D29C96">
            <wp:extent cx="6809678" cy="3200400"/>
            <wp:effectExtent l="19050" t="19050" r="10795" b="19050"/>
            <wp:docPr id="10" name="차트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6A296CEF" w14:textId="39A07493" w:rsidR="000A2902" w:rsidRDefault="000A2902">
      <w:pPr>
        <w:rPr>
          <w:rFonts w:ascii="맑은 고딕" w:hAnsi="맑은 고딕"/>
        </w:rPr>
      </w:pPr>
    </w:p>
    <w:p w14:paraId="31212727" w14:textId="39CEE6CA" w:rsidR="000A2902" w:rsidRDefault="008E0E5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 wp14:anchorId="5178A461" wp14:editId="78D874BE">
            <wp:extent cx="6809678" cy="3200400"/>
            <wp:effectExtent l="19050" t="19050" r="10795" b="19050"/>
            <wp:docPr id="11" name="차트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797E095A" w14:textId="77777777" w:rsidR="008E0E54" w:rsidRDefault="008E0E54">
      <w:pPr>
        <w:rPr>
          <w:rFonts w:ascii="맑은 고딕" w:hAnsi="맑은 고딕"/>
        </w:rPr>
      </w:pPr>
    </w:p>
    <w:p w14:paraId="0A8B3DD3" w14:textId="1ACF7B6E" w:rsidR="008E0E54" w:rsidRDefault="008E0E54">
      <w:pPr>
        <w:rPr>
          <w:rFonts w:ascii="맑은 고딕" w:hAnsi="맑은 고딕"/>
        </w:rPr>
      </w:pPr>
      <w:r>
        <w:rPr>
          <w:rFonts w:ascii="맑은 고딕" w:hAnsi="맑은 고딕"/>
          <w:noProof/>
        </w:rPr>
        <w:drawing>
          <wp:inline distT="0" distB="0" distL="0" distR="0" wp14:anchorId="24BEF225" wp14:editId="397924F5">
            <wp:extent cx="6809678" cy="3200400"/>
            <wp:effectExtent l="19050" t="19050" r="10795" b="19050"/>
            <wp:docPr id="12" name="차트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F8407FA" w14:textId="77777777" w:rsidR="000D7690" w:rsidRDefault="000D7690">
      <w:pPr>
        <w:rPr>
          <w:rFonts w:ascii="맑은 고딕" w:hAnsi="맑은 고딕"/>
        </w:rPr>
      </w:pPr>
    </w:p>
    <w:p w14:paraId="6421DF93" w14:textId="6ECA59C1" w:rsidR="000D7690" w:rsidRDefault="000D7690">
      <w:pPr>
        <w:rPr>
          <w:rFonts w:ascii="맑은 고딕" w:hAnsi="맑은 고딕"/>
          <w:b/>
          <w:bCs/>
        </w:rPr>
      </w:pPr>
      <w:r w:rsidRPr="000D7690">
        <w:rPr>
          <w:rFonts w:ascii="맑은 고딕" w:hAnsi="맑은 고딕" w:hint="eastAsia"/>
          <w:b/>
          <w:bCs/>
        </w:rPr>
        <w:t>[</w:t>
      </w:r>
      <w:r w:rsidRPr="000D7690">
        <w:rPr>
          <w:rFonts w:ascii="맑은 고딕" w:hAnsi="맑은 고딕"/>
          <w:b/>
          <w:bCs/>
        </w:rPr>
        <w:t xml:space="preserve">Explanation/Analysis on </w:t>
      </w:r>
      <w:r w:rsidR="00666FA5">
        <w:rPr>
          <w:rFonts w:ascii="맑은 고딕" w:hAnsi="맑은 고딕"/>
          <w:b/>
          <w:bCs/>
        </w:rPr>
        <w:t xml:space="preserve">the </w:t>
      </w:r>
      <w:r w:rsidRPr="000D7690">
        <w:rPr>
          <w:rFonts w:ascii="맑은 고딕" w:hAnsi="맑은 고딕"/>
          <w:b/>
          <w:bCs/>
        </w:rPr>
        <w:t>Results]</w:t>
      </w:r>
    </w:p>
    <w:p w14:paraId="2067A693" w14:textId="3DC38A17" w:rsidR="000D7690" w:rsidRPr="000D7690" w:rsidRDefault="000D7690">
      <w:pPr>
        <w:rPr>
          <w:rFonts w:ascii="맑은 고딕" w:hAnsi="맑은 고딕"/>
          <w:sz w:val="20"/>
          <w:szCs w:val="20"/>
        </w:rPr>
      </w:pPr>
      <w:r>
        <w:rPr>
          <w:rFonts w:ascii="맑은 고딕" w:hAnsi="맑은 고딕"/>
          <w:sz w:val="20"/>
          <w:szCs w:val="20"/>
        </w:rPr>
        <w:t xml:space="preserve"> </w:t>
      </w:r>
      <w:r w:rsidR="000959D1">
        <w:rPr>
          <w:rFonts w:ascii="맑은 고딕" w:hAnsi="맑은 고딕"/>
          <w:sz w:val="20"/>
          <w:szCs w:val="20"/>
        </w:rPr>
        <w:t xml:space="preserve"> In </w:t>
      </w:r>
      <w:r w:rsidR="00545068">
        <w:rPr>
          <w:rFonts w:ascii="맑은 고딕" w:hAnsi="맑은 고딕"/>
          <w:sz w:val="20"/>
          <w:szCs w:val="20"/>
        </w:rPr>
        <w:t xml:space="preserve">the three </w:t>
      </w:r>
    </w:p>
    <w:sectPr w:rsidR="000D7690" w:rsidRPr="000D7690" w:rsidSect="0014504A">
      <w:footerReference w:type="even" r:id="rId53"/>
      <w:footerReference w:type="default" r:id="rId54"/>
      <w:pgSz w:w="11906" w:h="16838" w:code="9"/>
      <w:pgMar w:top="720" w:right="573" w:bottom="1077" w:left="573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51FF5" w14:textId="77777777" w:rsidR="002713E3" w:rsidRDefault="002713E3" w:rsidP="001205A1">
      <w:r>
        <w:separator/>
      </w:r>
    </w:p>
  </w:endnote>
  <w:endnote w:type="continuationSeparator" w:id="0">
    <w:p w14:paraId="1E0193C8" w14:textId="77777777" w:rsidR="002713E3" w:rsidRDefault="002713E3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697884697"/>
      <w:docPartObj>
        <w:docPartGallery w:val="Page Numbers (Bottom of Page)"/>
        <w:docPartUnique/>
      </w:docPartObj>
    </w:sdtPr>
    <w:sdtContent>
      <w:p w14:paraId="40D9C35F" w14:textId="77777777" w:rsidR="001205A1" w:rsidRDefault="001205A1" w:rsidP="001739D4">
        <w:pPr>
          <w:pStyle w:val="a8"/>
          <w:framePr w:wrap="none" w:vAnchor="text" w:hAnchor="margin" w:xAlign="right" w:y="1"/>
          <w:rPr>
            <w:rStyle w:val="a9"/>
          </w:rPr>
        </w:pPr>
        <w:r>
          <w:rPr>
            <w:rStyle w:val="a9"/>
            <w:lang w:val="ko-KR" w:bidi="ko-KR"/>
          </w:rPr>
          <w:fldChar w:fldCharType="begin"/>
        </w:r>
        <w:r>
          <w:rPr>
            <w:rStyle w:val="a9"/>
            <w:lang w:val="ko-KR" w:bidi="ko-KR"/>
          </w:rPr>
          <w:instrText xml:space="preserve"> PAGE </w:instrText>
        </w:r>
        <w:r>
          <w:rPr>
            <w:rStyle w:val="a9"/>
            <w:lang w:val="ko-KR" w:bidi="ko-KR"/>
          </w:rPr>
          <w:fldChar w:fldCharType="separate"/>
        </w:r>
        <w:r w:rsidR="007B0740">
          <w:rPr>
            <w:rStyle w:val="a9"/>
            <w:noProof/>
            <w:lang w:val="ko-KR" w:bidi="ko-KR"/>
          </w:rPr>
          <w:t>2</w:t>
        </w:r>
        <w:r>
          <w:rPr>
            <w:rStyle w:val="a9"/>
            <w:lang w:val="ko-KR" w:bidi="ko-KR"/>
          </w:rPr>
          <w:fldChar w:fldCharType="end"/>
        </w:r>
      </w:p>
    </w:sdtContent>
  </w:sdt>
  <w:p w14:paraId="7D28FAE9" w14:textId="77777777" w:rsidR="001205A1" w:rsidRDefault="001205A1" w:rsidP="001205A1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  <w:rFonts w:ascii="맑은 고딕" w:hAnsi="맑은 고딕" w:hint="eastAsia"/>
      </w:rPr>
      <w:id w:val="-1041358343"/>
      <w:docPartObj>
        <w:docPartGallery w:val="Page Numbers (Bottom of Page)"/>
        <w:docPartUnique/>
      </w:docPartObj>
    </w:sdtPr>
    <w:sdtContent>
      <w:p w14:paraId="222138D3" w14:textId="77777777" w:rsidR="001205A1" w:rsidRPr="0014504A" w:rsidRDefault="001205A1" w:rsidP="001739D4">
        <w:pPr>
          <w:pStyle w:val="a8"/>
          <w:framePr w:wrap="none" w:vAnchor="text" w:hAnchor="margin" w:xAlign="right" w:y="1"/>
          <w:rPr>
            <w:rStyle w:val="a9"/>
            <w:rFonts w:ascii="맑은 고딕" w:hAnsi="맑은 고딕"/>
          </w:rPr>
        </w:pPr>
        <w:r w:rsidRPr="0014504A">
          <w:rPr>
            <w:rStyle w:val="a9"/>
            <w:rFonts w:ascii="맑은 고딕" w:hAnsi="맑은 고딕" w:hint="eastAsia"/>
            <w:lang w:val="ko-KR" w:bidi="ko-KR"/>
          </w:rPr>
          <w:fldChar w:fldCharType="begin"/>
        </w:r>
        <w:r w:rsidRPr="0014504A">
          <w:rPr>
            <w:rStyle w:val="a9"/>
            <w:rFonts w:ascii="맑은 고딕" w:hAnsi="맑은 고딕" w:hint="eastAsia"/>
            <w:lang w:val="ko-KR" w:bidi="ko-KR"/>
          </w:rPr>
          <w:instrText xml:space="preserve"> PAGE </w:instrText>
        </w:r>
        <w:r w:rsidRPr="0014504A">
          <w:rPr>
            <w:rStyle w:val="a9"/>
            <w:rFonts w:ascii="맑은 고딕" w:hAnsi="맑은 고딕" w:hint="eastAsia"/>
            <w:lang w:val="ko-KR" w:bidi="ko-KR"/>
          </w:rPr>
          <w:fldChar w:fldCharType="separate"/>
        </w:r>
        <w:r w:rsidR="00C66528" w:rsidRPr="0014504A">
          <w:rPr>
            <w:rStyle w:val="a9"/>
            <w:rFonts w:ascii="맑은 고딕" w:hAnsi="맑은 고딕" w:hint="eastAsia"/>
            <w:noProof/>
            <w:lang w:val="ko-KR" w:bidi="ko-KR"/>
          </w:rPr>
          <w:t>4</w:t>
        </w:r>
        <w:r w:rsidRPr="0014504A">
          <w:rPr>
            <w:rStyle w:val="a9"/>
            <w:rFonts w:ascii="맑은 고딕" w:hAnsi="맑은 고딕" w:hint="eastAsia"/>
            <w:lang w:val="ko-KR" w:bidi="ko-K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:rsidRPr="0014504A" w14:paraId="2B5367AC" w14:textId="77777777" w:rsidTr="005F4F46">
      <w:tc>
        <w:tcPr>
          <w:tcW w:w="5395" w:type="dxa"/>
        </w:tcPr>
        <w:p w14:paraId="6F8DC2ED" w14:textId="77777777" w:rsidR="001205A1" w:rsidRPr="0014504A" w:rsidRDefault="00000000" w:rsidP="00C66528">
          <w:pPr>
            <w:pStyle w:val="a8"/>
            <w:rPr>
              <w:rFonts w:ascii="맑은 고딕" w:hAnsi="맑은 고딕"/>
            </w:rPr>
          </w:pPr>
          <w:sdt>
            <w:sdtPr>
              <w:rPr>
                <w:rFonts w:ascii="맑은 고딕" w:hAnsi="맑은 고딕" w:hint="eastAsia"/>
                <w:color w:val="7F7F7F" w:themeColor="text1" w:themeTint="80"/>
              </w:rPr>
              <w:id w:val="-94713725"/>
              <w:temporary/>
              <w:showingPlcHdr/>
              <w15:appearance w15:val="hidden"/>
            </w:sdtPr>
            <w:sdtContent>
              <w:r w:rsidR="00C66528" w:rsidRPr="0014504A">
                <w:rPr>
                  <w:rFonts w:ascii="맑은 고딕" w:hAnsi="맑은 고딕" w:hint="eastAsia"/>
                  <w:lang w:val="ko-KR" w:bidi="ko-KR"/>
                </w:rPr>
                <w:t>보고서 제목</w:t>
              </w:r>
            </w:sdtContent>
          </w:sdt>
        </w:p>
      </w:tc>
      <w:tc>
        <w:tcPr>
          <w:tcW w:w="5395" w:type="dxa"/>
        </w:tcPr>
        <w:p w14:paraId="2C7BFADB" w14:textId="77777777" w:rsidR="001205A1" w:rsidRPr="0014504A" w:rsidRDefault="001205A1" w:rsidP="001205A1">
          <w:pPr>
            <w:pStyle w:val="a8"/>
            <w:rPr>
              <w:rFonts w:ascii="맑은 고딕" w:hAnsi="맑은 고딕"/>
            </w:rPr>
          </w:pPr>
          <w:r w:rsidRPr="0014504A">
            <w:rPr>
              <w:rFonts w:ascii="맑은 고딕" w:hAnsi="맑은 고딕" w:hint="eastAsia"/>
              <w:lang w:val="ko-KR" w:bidi="ko-KR"/>
            </w:rPr>
            <w:t xml:space="preserve">   </w:t>
          </w:r>
        </w:p>
      </w:tc>
    </w:tr>
  </w:tbl>
  <w:p w14:paraId="39BCE93B" w14:textId="77777777" w:rsidR="001205A1" w:rsidRPr="0014504A" w:rsidRDefault="001205A1">
    <w:pPr>
      <w:pStyle w:val="a8"/>
      <w:rPr>
        <w:rFonts w:ascii="맑은 고딕" w:hAnsi="맑은 고딕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ECD98" w14:textId="77777777" w:rsidR="002713E3" w:rsidRDefault="002713E3" w:rsidP="001205A1">
      <w:r>
        <w:separator/>
      </w:r>
    </w:p>
  </w:footnote>
  <w:footnote w:type="continuationSeparator" w:id="0">
    <w:p w14:paraId="0F51E586" w14:textId="77777777" w:rsidR="002713E3" w:rsidRDefault="002713E3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147F9"/>
    <w:multiLevelType w:val="hybridMultilevel"/>
    <w:tmpl w:val="CDC46BE0"/>
    <w:lvl w:ilvl="0" w:tplc="D3A28320">
      <w:numFmt w:val="bullet"/>
      <w:lvlText w:val="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EFE1D57"/>
    <w:multiLevelType w:val="hybridMultilevel"/>
    <w:tmpl w:val="E52A02A6"/>
    <w:lvl w:ilvl="0" w:tplc="35207BA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EDB38AF"/>
    <w:multiLevelType w:val="hybridMultilevel"/>
    <w:tmpl w:val="971A4AA4"/>
    <w:lvl w:ilvl="0" w:tplc="8B3E583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DB621E5"/>
    <w:multiLevelType w:val="hybridMultilevel"/>
    <w:tmpl w:val="625282F4"/>
    <w:lvl w:ilvl="0" w:tplc="1B0281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64355890">
    <w:abstractNumId w:val="2"/>
  </w:num>
  <w:num w:numId="2" w16cid:durableId="1530147075">
    <w:abstractNumId w:val="3"/>
  </w:num>
  <w:num w:numId="3" w16cid:durableId="907691768">
    <w:abstractNumId w:val="0"/>
  </w:num>
  <w:num w:numId="4" w16cid:durableId="1188761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removePersonalInformation/>
  <w:removeDateAndTime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238"/>
    <w:rsid w:val="00006AF0"/>
    <w:rsid w:val="000149FD"/>
    <w:rsid w:val="00027666"/>
    <w:rsid w:val="00027F48"/>
    <w:rsid w:val="00046FB0"/>
    <w:rsid w:val="00053880"/>
    <w:rsid w:val="0008047A"/>
    <w:rsid w:val="000809C4"/>
    <w:rsid w:val="000959D1"/>
    <w:rsid w:val="000A1840"/>
    <w:rsid w:val="000A19AE"/>
    <w:rsid w:val="000A2902"/>
    <w:rsid w:val="000A432A"/>
    <w:rsid w:val="000C03DB"/>
    <w:rsid w:val="000C4ED1"/>
    <w:rsid w:val="000D1082"/>
    <w:rsid w:val="000D7690"/>
    <w:rsid w:val="000E3D95"/>
    <w:rsid w:val="000E551A"/>
    <w:rsid w:val="001032E7"/>
    <w:rsid w:val="001205A1"/>
    <w:rsid w:val="001218D7"/>
    <w:rsid w:val="001274BE"/>
    <w:rsid w:val="00130B2E"/>
    <w:rsid w:val="001364D9"/>
    <w:rsid w:val="00140370"/>
    <w:rsid w:val="00140900"/>
    <w:rsid w:val="0014173B"/>
    <w:rsid w:val="0014504A"/>
    <w:rsid w:val="00164459"/>
    <w:rsid w:val="0016634C"/>
    <w:rsid w:val="00166ABE"/>
    <w:rsid w:val="001776C1"/>
    <w:rsid w:val="001971E5"/>
    <w:rsid w:val="001C70ED"/>
    <w:rsid w:val="001D0BE8"/>
    <w:rsid w:val="001D504E"/>
    <w:rsid w:val="0023490A"/>
    <w:rsid w:val="00241836"/>
    <w:rsid w:val="00251BB6"/>
    <w:rsid w:val="002627BA"/>
    <w:rsid w:val="002713E3"/>
    <w:rsid w:val="00277084"/>
    <w:rsid w:val="0028183D"/>
    <w:rsid w:val="002864D2"/>
    <w:rsid w:val="002877E8"/>
    <w:rsid w:val="0029759D"/>
    <w:rsid w:val="002E4810"/>
    <w:rsid w:val="002E7C4E"/>
    <w:rsid w:val="002F7256"/>
    <w:rsid w:val="003025EA"/>
    <w:rsid w:val="0030437D"/>
    <w:rsid w:val="0031055C"/>
    <w:rsid w:val="003145CC"/>
    <w:rsid w:val="00371EE1"/>
    <w:rsid w:val="00380E6A"/>
    <w:rsid w:val="00392FE8"/>
    <w:rsid w:val="003A69FA"/>
    <w:rsid w:val="003A798E"/>
    <w:rsid w:val="003F0462"/>
    <w:rsid w:val="003F236A"/>
    <w:rsid w:val="003F4F04"/>
    <w:rsid w:val="00401643"/>
    <w:rsid w:val="004078AC"/>
    <w:rsid w:val="004135C3"/>
    <w:rsid w:val="00424889"/>
    <w:rsid w:val="00425A99"/>
    <w:rsid w:val="0044381A"/>
    <w:rsid w:val="00482F46"/>
    <w:rsid w:val="004B1A43"/>
    <w:rsid w:val="004E0022"/>
    <w:rsid w:val="004E3104"/>
    <w:rsid w:val="00502B67"/>
    <w:rsid w:val="00506CCE"/>
    <w:rsid w:val="0053128E"/>
    <w:rsid w:val="00545068"/>
    <w:rsid w:val="005645E6"/>
    <w:rsid w:val="00576C8E"/>
    <w:rsid w:val="00577E64"/>
    <w:rsid w:val="00590940"/>
    <w:rsid w:val="005A3BBB"/>
    <w:rsid w:val="005B40FD"/>
    <w:rsid w:val="005E6B25"/>
    <w:rsid w:val="005F4F46"/>
    <w:rsid w:val="00614FB9"/>
    <w:rsid w:val="006412C3"/>
    <w:rsid w:val="00644AC8"/>
    <w:rsid w:val="00666FA5"/>
    <w:rsid w:val="0067255A"/>
    <w:rsid w:val="006804AA"/>
    <w:rsid w:val="00691F36"/>
    <w:rsid w:val="006945E2"/>
    <w:rsid w:val="00695768"/>
    <w:rsid w:val="006A6508"/>
    <w:rsid w:val="006C60E6"/>
    <w:rsid w:val="006C7242"/>
    <w:rsid w:val="00751AA9"/>
    <w:rsid w:val="007541CC"/>
    <w:rsid w:val="00762192"/>
    <w:rsid w:val="007826C7"/>
    <w:rsid w:val="0078365F"/>
    <w:rsid w:val="00783A8F"/>
    <w:rsid w:val="00783ACF"/>
    <w:rsid w:val="0079271E"/>
    <w:rsid w:val="007B0740"/>
    <w:rsid w:val="007B3597"/>
    <w:rsid w:val="007B4EAD"/>
    <w:rsid w:val="007C1BAB"/>
    <w:rsid w:val="007D23AD"/>
    <w:rsid w:val="007D4A38"/>
    <w:rsid w:val="007D7012"/>
    <w:rsid w:val="007E0285"/>
    <w:rsid w:val="007E2588"/>
    <w:rsid w:val="00814DFF"/>
    <w:rsid w:val="00832F40"/>
    <w:rsid w:val="00856DEE"/>
    <w:rsid w:val="00864F40"/>
    <w:rsid w:val="008866E0"/>
    <w:rsid w:val="008A2C3E"/>
    <w:rsid w:val="008B6D26"/>
    <w:rsid w:val="008D0E44"/>
    <w:rsid w:val="008E0E54"/>
    <w:rsid w:val="008F05D7"/>
    <w:rsid w:val="008F292C"/>
    <w:rsid w:val="008F71BE"/>
    <w:rsid w:val="0090130B"/>
    <w:rsid w:val="009147A8"/>
    <w:rsid w:val="0093339A"/>
    <w:rsid w:val="009366CC"/>
    <w:rsid w:val="00940A78"/>
    <w:rsid w:val="00963147"/>
    <w:rsid w:val="009812E7"/>
    <w:rsid w:val="009946EA"/>
    <w:rsid w:val="00996402"/>
    <w:rsid w:val="009B0DB8"/>
    <w:rsid w:val="00A0551F"/>
    <w:rsid w:val="00A112E6"/>
    <w:rsid w:val="00A15CF7"/>
    <w:rsid w:val="00A24793"/>
    <w:rsid w:val="00A27A5D"/>
    <w:rsid w:val="00A411EA"/>
    <w:rsid w:val="00A45801"/>
    <w:rsid w:val="00A55290"/>
    <w:rsid w:val="00A7128F"/>
    <w:rsid w:val="00A81248"/>
    <w:rsid w:val="00A82731"/>
    <w:rsid w:val="00B04200"/>
    <w:rsid w:val="00B11238"/>
    <w:rsid w:val="00B136AB"/>
    <w:rsid w:val="00B229D0"/>
    <w:rsid w:val="00B6009D"/>
    <w:rsid w:val="00B62A5E"/>
    <w:rsid w:val="00B66E74"/>
    <w:rsid w:val="00B93A8D"/>
    <w:rsid w:val="00BB54AE"/>
    <w:rsid w:val="00BB6787"/>
    <w:rsid w:val="00BC60A3"/>
    <w:rsid w:val="00BD0563"/>
    <w:rsid w:val="00BD0605"/>
    <w:rsid w:val="00BD2BBF"/>
    <w:rsid w:val="00C14F2E"/>
    <w:rsid w:val="00C20815"/>
    <w:rsid w:val="00C20FB1"/>
    <w:rsid w:val="00C268C4"/>
    <w:rsid w:val="00C3432E"/>
    <w:rsid w:val="00C55943"/>
    <w:rsid w:val="00C621D6"/>
    <w:rsid w:val="00C66528"/>
    <w:rsid w:val="00C66717"/>
    <w:rsid w:val="00C7242F"/>
    <w:rsid w:val="00C75B6D"/>
    <w:rsid w:val="00C836B7"/>
    <w:rsid w:val="00C84A9E"/>
    <w:rsid w:val="00C915F0"/>
    <w:rsid w:val="00C9378F"/>
    <w:rsid w:val="00CA30F2"/>
    <w:rsid w:val="00CA315D"/>
    <w:rsid w:val="00CB06D3"/>
    <w:rsid w:val="00CB40D4"/>
    <w:rsid w:val="00CB6720"/>
    <w:rsid w:val="00CB6CA9"/>
    <w:rsid w:val="00CC2FDE"/>
    <w:rsid w:val="00CC6BEA"/>
    <w:rsid w:val="00CD3F65"/>
    <w:rsid w:val="00CD4214"/>
    <w:rsid w:val="00CE240C"/>
    <w:rsid w:val="00CE5E9A"/>
    <w:rsid w:val="00D20270"/>
    <w:rsid w:val="00D25F63"/>
    <w:rsid w:val="00D406B5"/>
    <w:rsid w:val="00D52681"/>
    <w:rsid w:val="00D54DEE"/>
    <w:rsid w:val="00D618D2"/>
    <w:rsid w:val="00D7331F"/>
    <w:rsid w:val="00DA7EAC"/>
    <w:rsid w:val="00DD4DC2"/>
    <w:rsid w:val="00DE2148"/>
    <w:rsid w:val="00E042A6"/>
    <w:rsid w:val="00E07B73"/>
    <w:rsid w:val="00E10C9A"/>
    <w:rsid w:val="00E271F6"/>
    <w:rsid w:val="00E33CC3"/>
    <w:rsid w:val="00E45350"/>
    <w:rsid w:val="00E63FB7"/>
    <w:rsid w:val="00E767BE"/>
    <w:rsid w:val="00E952BF"/>
    <w:rsid w:val="00EA1351"/>
    <w:rsid w:val="00EA4BDF"/>
    <w:rsid w:val="00EB2F03"/>
    <w:rsid w:val="00ED5D07"/>
    <w:rsid w:val="00EF01C1"/>
    <w:rsid w:val="00F107AC"/>
    <w:rsid w:val="00F22E48"/>
    <w:rsid w:val="00F32AB3"/>
    <w:rsid w:val="00F45C83"/>
    <w:rsid w:val="00F5521D"/>
    <w:rsid w:val="00F73425"/>
    <w:rsid w:val="00F91704"/>
    <w:rsid w:val="00F9470F"/>
    <w:rsid w:val="00FA4D89"/>
    <w:rsid w:val="00FA7111"/>
    <w:rsid w:val="00FB05CA"/>
    <w:rsid w:val="00FB2BC0"/>
    <w:rsid w:val="00FB65B8"/>
    <w:rsid w:val="00FC49AE"/>
    <w:rsid w:val="00FD2FC3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3A299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6"/>
    <w:qFormat/>
    <w:rsid w:val="0014504A"/>
    <w:rPr>
      <w:rFonts w:eastAsia="맑은 고딕"/>
    </w:rPr>
  </w:style>
  <w:style w:type="paragraph" w:styleId="1">
    <w:name w:val="heading 1"/>
    <w:basedOn w:val="a"/>
    <w:next w:val="a"/>
    <w:link w:val="1Char"/>
    <w:qFormat/>
    <w:rsid w:val="0014504A"/>
    <w:pPr>
      <w:keepNext/>
      <w:keepLines/>
      <w:spacing w:before="240"/>
      <w:outlineLvl w:val="0"/>
    </w:pPr>
    <w:rPr>
      <w:rFonts w:asciiTheme="majorHAnsi" w:hAnsiTheme="majorHAnsi" w:cstheme="majorBidi"/>
      <w:b/>
      <w:color w:val="123869" w:themeColor="accent1"/>
      <w:sz w:val="80"/>
      <w:szCs w:val="32"/>
    </w:rPr>
  </w:style>
  <w:style w:type="paragraph" w:styleId="2">
    <w:name w:val="heading 2"/>
    <w:basedOn w:val="a"/>
    <w:next w:val="a"/>
    <w:link w:val="2Char"/>
    <w:uiPriority w:val="1"/>
    <w:qFormat/>
    <w:rsid w:val="00832F40"/>
    <w:pPr>
      <w:keepNext/>
      <w:keepLines/>
      <w:spacing w:line="192" w:lineRule="auto"/>
      <w:outlineLvl w:val="1"/>
    </w:pPr>
    <w:rPr>
      <w:rFonts w:cstheme="majorBidi"/>
      <w:i/>
      <w:color w:val="00C1C7" w:themeColor="accent2"/>
      <w:sz w:val="42"/>
      <w:szCs w:val="26"/>
    </w:rPr>
  </w:style>
  <w:style w:type="paragraph" w:styleId="3">
    <w:name w:val="heading 3"/>
    <w:basedOn w:val="a"/>
    <w:next w:val="a"/>
    <w:link w:val="3Char"/>
    <w:uiPriority w:val="2"/>
    <w:qFormat/>
    <w:rsid w:val="0014504A"/>
    <w:pPr>
      <w:keepNext/>
      <w:keepLines/>
      <w:outlineLvl w:val="2"/>
    </w:pPr>
    <w:rPr>
      <w:rFonts w:asciiTheme="majorHAnsi" w:hAnsiTheme="majorHAnsi" w:cstheme="majorBidi"/>
      <w:b/>
      <w:color w:val="123869" w:themeColor="accent1"/>
      <w:sz w:val="36"/>
    </w:rPr>
  </w:style>
  <w:style w:type="paragraph" w:styleId="4">
    <w:name w:val="heading 4"/>
    <w:basedOn w:val="a"/>
    <w:next w:val="a"/>
    <w:link w:val="4Char"/>
    <w:uiPriority w:val="3"/>
    <w:qFormat/>
    <w:rsid w:val="00832F40"/>
    <w:pPr>
      <w:keepNext/>
      <w:keepLines/>
      <w:spacing w:line="192" w:lineRule="auto"/>
      <w:outlineLvl w:val="3"/>
    </w:pPr>
    <w:rPr>
      <w:rFonts w:cstheme="majorBidi"/>
      <w:i/>
      <w:iCs/>
      <w:color w:val="000000" w:themeColor="text1"/>
      <w:sz w:val="28"/>
    </w:rPr>
  </w:style>
  <w:style w:type="paragraph" w:styleId="5">
    <w:name w:val="heading 5"/>
    <w:basedOn w:val="a"/>
    <w:next w:val="a"/>
    <w:link w:val="5Char"/>
    <w:uiPriority w:val="4"/>
    <w:qFormat/>
    <w:rsid w:val="00832F40"/>
    <w:pPr>
      <w:keepNext/>
      <w:keepLines/>
      <w:spacing w:line="192" w:lineRule="auto"/>
      <w:outlineLvl w:val="4"/>
    </w:pPr>
    <w:rPr>
      <w:rFonts w:asciiTheme="majorHAnsi" w:hAnsiTheme="majorHAnsi" w:cstheme="majorBidi"/>
      <w:b/>
      <w:color w:val="123869" w:themeColor="accent1"/>
      <w:sz w:val="7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1Char">
    <w:name w:val="제목 1 Char"/>
    <w:basedOn w:val="a0"/>
    <w:link w:val="1"/>
    <w:rsid w:val="0014504A"/>
    <w:rPr>
      <w:rFonts w:asciiTheme="majorHAnsi" w:eastAsia="맑은 고딕" w:hAnsiTheme="majorHAnsi" w:cstheme="majorBidi"/>
      <w:b/>
      <w:color w:val="123869" w:themeColor="accent1"/>
      <w:sz w:val="80"/>
      <w:szCs w:val="32"/>
    </w:rPr>
  </w:style>
  <w:style w:type="character" w:customStyle="1" w:styleId="2Char">
    <w:name w:val="제목 2 Char"/>
    <w:basedOn w:val="a0"/>
    <w:link w:val="2"/>
    <w:uiPriority w:val="1"/>
    <w:rsid w:val="00832F40"/>
    <w:rPr>
      <w:rFonts w:eastAsia="맑은 고딕" w:cstheme="majorBidi"/>
      <w:i/>
      <w:color w:val="00C1C7" w:themeColor="accent2"/>
      <w:sz w:val="42"/>
      <w:szCs w:val="26"/>
    </w:rPr>
  </w:style>
  <w:style w:type="paragraph" w:customStyle="1" w:styleId="a5">
    <w:name w:val="그래픽 앵커"/>
    <w:basedOn w:val="a"/>
    <w:uiPriority w:val="7"/>
    <w:qFormat/>
    <w:rsid w:val="0014504A"/>
    <w:rPr>
      <w:sz w:val="10"/>
    </w:rPr>
  </w:style>
  <w:style w:type="character" w:customStyle="1" w:styleId="3Char">
    <w:name w:val="제목 3 Char"/>
    <w:basedOn w:val="a0"/>
    <w:link w:val="3"/>
    <w:uiPriority w:val="2"/>
    <w:rsid w:val="0014504A"/>
    <w:rPr>
      <w:rFonts w:asciiTheme="majorHAnsi" w:eastAsia="맑은 고딕" w:hAnsiTheme="majorHAnsi" w:cstheme="majorBidi"/>
      <w:b/>
      <w:color w:val="123869" w:themeColor="accent1"/>
      <w:sz w:val="36"/>
    </w:rPr>
  </w:style>
  <w:style w:type="character" w:customStyle="1" w:styleId="4Char">
    <w:name w:val="제목 4 Char"/>
    <w:basedOn w:val="a0"/>
    <w:link w:val="4"/>
    <w:uiPriority w:val="3"/>
    <w:rsid w:val="00832F40"/>
    <w:rPr>
      <w:rFonts w:eastAsia="맑은 고딕" w:cstheme="majorBidi"/>
      <w:i/>
      <w:iCs/>
      <w:color w:val="000000" w:themeColor="text1"/>
      <w:sz w:val="28"/>
    </w:rPr>
  </w:style>
  <w:style w:type="paragraph" w:customStyle="1" w:styleId="a6">
    <w:name w:val="텍스트"/>
    <w:basedOn w:val="a"/>
    <w:uiPriority w:val="5"/>
    <w:qFormat/>
    <w:rsid w:val="00832F40"/>
    <w:pPr>
      <w:spacing w:line="192" w:lineRule="auto"/>
    </w:pPr>
    <w:rPr>
      <w:i/>
      <w:color w:val="000000" w:themeColor="text1"/>
      <w:sz w:val="28"/>
    </w:rPr>
  </w:style>
  <w:style w:type="paragraph" w:styleId="a7">
    <w:name w:val="header"/>
    <w:basedOn w:val="a"/>
    <w:link w:val="Char0"/>
    <w:uiPriority w:val="99"/>
    <w:rsid w:val="0014504A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0"/>
    <w:link w:val="a7"/>
    <w:uiPriority w:val="99"/>
    <w:rsid w:val="0014504A"/>
    <w:rPr>
      <w:rFonts w:eastAsia="맑은 고딕"/>
    </w:rPr>
  </w:style>
  <w:style w:type="paragraph" w:styleId="a8">
    <w:name w:val="footer"/>
    <w:basedOn w:val="a"/>
    <w:link w:val="Char1"/>
    <w:uiPriority w:val="99"/>
    <w:rsid w:val="0014504A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Char1">
    <w:name w:val="바닥글 Char"/>
    <w:basedOn w:val="a0"/>
    <w:link w:val="a8"/>
    <w:uiPriority w:val="99"/>
    <w:rsid w:val="0014504A"/>
    <w:rPr>
      <w:rFonts w:asciiTheme="majorHAnsi" w:eastAsia="맑은 고딕" w:hAnsiTheme="majorHAnsi"/>
      <w:b/>
      <w:color w:val="A6A6A6" w:themeColor="background1" w:themeShade="A6"/>
      <w:sz w:val="20"/>
    </w:rPr>
  </w:style>
  <w:style w:type="character" w:styleId="a9">
    <w:name w:val="page number"/>
    <w:basedOn w:val="a0"/>
    <w:uiPriority w:val="99"/>
    <w:semiHidden/>
    <w:rsid w:val="001205A1"/>
  </w:style>
  <w:style w:type="character" w:customStyle="1" w:styleId="5Char">
    <w:name w:val="제목 5 Char"/>
    <w:basedOn w:val="a0"/>
    <w:link w:val="5"/>
    <w:uiPriority w:val="4"/>
    <w:rsid w:val="00832F40"/>
    <w:rPr>
      <w:rFonts w:asciiTheme="majorHAnsi" w:eastAsia="맑은 고딕" w:hAnsiTheme="majorHAnsi" w:cstheme="majorBidi"/>
      <w:b/>
      <w:color w:val="123869" w:themeColor="accent1"/>
      <w:sz w:val="74"/>
    </w:rPr>
  </w:style>
  <w:style w:type="character" w:styleId="aa">
    <w:name w:val="Placeholder Text"/>
    <w:basedOn w:val="a0"/>
    <w:uiPriority w:val="99"/>
    <w:semiHidden/>
    <w:rsid w:val="00C66528"/>
    <w:rPr>
      <w:color w:val="808080"/>
    </w:rPr>
  </w:style>
  <w:style w:type="character" w:styleId="ab">
    <w:name w:val="Emphasis"/>
    <w:basedOn w:val="a0"/>
    <w:uiPriority w:val="20"/>
    <w:qFormat/>
    <w:rsid w:val="0014504A"/>
    <w:rPr>
      <w:rFonts w:eastAsia="맑은 고딕"/>
      <w:i w:val="0"/>
      <w:iCs/>
      <w:color w:val="00C1C7" w:themeColor="accent2"/>
    </w:rPr>
  </w:style>
  <w:style w:type="paragraph" w:styleId="ac">
    <w:name w:val="Quote"/>
    <w:basedOn w:val="a"/>
    <w:next w:val="a"/>
    <w:link w:val="Char2"/>
    <w:uiPriority w:val="29"/>
    <w:qFormat/>
    <w:rsid w:val="00832F40"/>
    <w:pPr>
      <w:spacing w:line="192" w:lineRule="auto"/>
      <w:jc w:val="center"/>
    </w:pPr>
    <w:rPr>
      <w:rFonts w:asciiTheme="majorHAnsi" w:hAnsiTheme="majorHAnsi"/>
      <w:b/>
      <w:iCs/>
      <w:color w:val="123869" w:themeColor="accent1"/>
      <w:sz w:val="74"/>
    </w:rPr>
  </w:style>
  <w:style w:type="character" w:customStyle="1" w:styleId="Char2">
    <w:name w:val="인용 Char"/>
    <w:basedOn w:val="a0"/>
    <w:link w:val="ac"/>
    <w:uiPriority w:val="29"/>
    <w:rsid w:val="00832F40"/>
    <w:rPr>
      <w:rFonts w:asciiTheme="majorHAnsi" w:eastAsia="맑은 고딕" w:hAnsiTheme="majorHAnsi"/>
      <w:b/>
      <w:iCs/>
      <w:color w:val="123869" w:themeColor="accent1"/>
      <w:sz w:val="74"/>
    </w:rPr>
  </w:style>
  <w:style w:type="paragraph" w:styleId="ad">
    <w:name w:val="List Paragraph"/>
    <w:basedOn w:val="a"/>
    <w:uiPriority w:val="34"/>
    <w:semiHidden/>
    <w:qFormat/>
    <w:rsid w:val="00FB05CA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E04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A6"/>
    <w:rPr>
      <w:rFonts w:ascii="굴림체" w:eastAsia="굴림체" w:hAnsi="굴림체" w:cs="굴림체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chart" Target="charts/chart3.xml"/><Relationship Id="rId50" Type="http://schemas.openxmlformats.org/officeDocument/2006/relationships/chart" Target="charts/chart6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chart" Target="charts/chart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chart" Target="charts/chart1.xml"/><Relationship Id="rId53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chart" Target="charts/chart5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chart" Target="charts/chart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chart" Target="charts/chart4.xm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chart" Target="charts/chart7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unJinNo\AppData\Local\Packages\Microsoft.Office.Desktop_8wekyb3d8bbwe\LocalCache\Roaming\Microsoft\Templates\&#51116;&#51648;&#54620;%20&#54617;&#49373;%20&#48372;&#44256;&#49436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Execution</a:t>
            </a:r>
            <a:r>
              <a:rPr lang="en-US" altLang="ko-KR" baseline="0"/>
              <a:t> 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(Block)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4620</c:v>
                </c:pt>
                <c:pt idx="1">
                  <c:v>3515</c:v>
                </c:pt>
                <c:pt idx="2">
                  <c:v>2348</c:v>
                </c:pt>
                <c:pt idx="3">
                  <c:v>1750</c:v>
                </c:pt>
                <c:pt idx="4">
                  <c:v>1535</c:v>
                </c:pt>
                <c:pt idx="5">
                  <c:v>1444</c:v>
                </c:pt>
                <c:pt idx="6">
                  <c:v>1399</c:v>
                </c:pt>
                <c:pt idx="7">
                  <c:v>1313</c:v>
                </c:pt>
                <c:pt idx="8">
                  <c:v>1284</c:v>
                </c:pt>
                <c:pt idx="9">
                  <c:v>1278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AA-4E8A-AC2F-BBB354A9F74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Static (Cyclic)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4643</c:v>
                </c:pt>
                <c:pt idx="1">
                  <c:v>2520</c:v>
                </c:pt>
                <c:pt idx="2">
                  <c:v>1567</c:v>
                </c:pt>
                <c:pt idx="3">
                  <c:v>1643</c:v>
                </c:pt>
                <c:pt idx="4">
                  <c:v>1190</c:v>
                </c:pt>
                <c:pt idx="5">
                  <c:v>1180</c:v>
                </c:pt>
                <c:pt idx="6">
                  <c:v>1242</c:v>
                </c:pt>
                <c:pt idx="7">
                  <c:v>1173</c:v>
                </c:pt>
                <c:pt idx="8">
                  <c:v>1157</c:v>
                </c:pt>
                <c:pt idx="9">
                  <c:v>1147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3AA-4E8A-AC2F-BBB354A9F74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4591</c:v>
                </c:pt>
                <c:pt idx="1">
                  <c:v>2543</c:v>
                </c:pt>
                <c:pt idx="2">
                  <c:v>1553</c:v>
                </c:pt>
                <c:pt idx="3">
                  <c:v>1294</c:v>
                </c:pt>
                <c:pt idx="4">
                  <c:v>1140</c:v>
                </c:pt>
                <c:pt idx="5">
                  <c:v>1111</c:v>
                </c:pt>
                <c:pt idx="6">
                  <c:v>1096</c:v>
                </c:pt>
                <c:pt idx="7">
                  <c:v>1089</c:v>
                </c:pt>
                <c:pt idx="8">
                  <c:v>1072</c:v>
                </c:pt>
                <c:pt idx="9">
                  <c:v>1081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3AA-4E8A-AC2F-BBB354A9F7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Execution</a:t>
                </a:r>
                <a:r>
                  <a:rPr lang="en-US" altLang="ko-KR" baseline="0"/>
                  <a:t> Time [ms]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4.4763592278280334E-2"/>
              <c:y val="4.983908261467316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Static</a:t>
            </a:r>
            <a:r>
              <a:rPr lang="en-US" altLang="ko-KR" baseline="0"/>
              <a:t> (Block)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(Block)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4620</c:v>
                </c:pt>
                <c:pt idx="1">
                  <c:v>3515</c:v>
                </c:pt>
                <c:pt idx="2">
                  <c:v>2348</c:v>
                </c:pt>
                <c:pt idx="3">
                  <c:v>1750</c:v>
                </c:pt>
                <c:pt idx="4">
                  <c:v>1535</c:v>
                </c:pt>
                <c:pt idx="5">
                  <c:v>1444</c:v>
                </c:pt>
                <c:pt idx="6">
                  <c:v>1399</c:v>
                </c:pt>
                <c:pt idx="7">
                  <c:v>1313</c:v>
                </c:pt>
                <c:pt idx="8">
                  <c:v>1284</c:v>
                </c:pt>
                <c:pt idx="9">
                  <c:v>1278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11-4934-842A-A8365811B7B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Execution</a:t>
                </a:r>
                <a:r>
                  <a:rPr lang="en-US" altLang="ko-KR" baseline="0"/>
                  <a:t> Time [ms]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4.4763592278280334E-2"/>
              <c:y val="4.983908261467316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Static</a:t>
            </a:r>
            <a:r>
              <a:rPr lang="en-US" altLang="ko-KR" baseline="0"/>
              <a:t> (Cyclic)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(Cyclic)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4643</c:v>
                </c:pt>
                <c:pt idx="1">
                  <c:v>2520</c:v>
                </c:pt>
                <c:pt idx="2">
                  <c:v>1567</c:v>
                </c:pt>
                <c:pt idx="3">
                  <c:v>1643</c:v>
                </c:pt>
                <c:pt idx="4">
                  <c:v>1190</c:v>
                </c:pt>
                <c:pt idx="5">
                  <c:v>1180</c:v>
                </c:pt>
                <c:pt idx="6">
                  <c:v>1242</c:v>
                </c:pt>
                <c:pt idx="7">
                  <c:v>1173</c:v>
                </c:pt>
                <c:pt idx="8">
                  <c:v>1157</c:v>
                </c:pt>
                <c:pt idx="9">
                  <c:v>1147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CE-445C-908A-3BDFEB498FF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Execution</a:t>
                </a:r>
                <a:r>
                  <a:rPr lang="en-US" altLang="ko-KR" baseline="0"/>
                  <a:t> Time [ms]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4.4763592278280334E-2"/>
              <c:y val="4.983908261467316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00B05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Dynamic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4591</c:v>
                </c:pt>
                <c:pt idx="1">
                  <c:v>2543</c:v>
                </c:pt>
                <c:pt idx="2">
                  <c:v>1553</c:v>
                </c:pt>
                <c:pt idx="3">
                  <c:v>1294</c:v>
                </c:pt>
                <c:pt idx="4">
                  <c:v>1140</c:v>
                </c:pt>
                <c:pt idx="5">
                  <c:v>1111</c:v>
                </c:pt>
                <c:pt idx="6">
                  <c:v>1096</c:v>
                </c:pt>
                <c:pt idx="7">
                  <c:v>1089</c:v>
                </c:pt>
                <c:pt idx="8">
                  <c:v>1072</c:v>
                </c:pt>
                <c:pt idx="9">
                  <c:v>1081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2-4E0D-9816-998054A52D1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Execution</a:t>
                </a:r>
                <a:r>
                  <a:rPr lang="en-US" altLang="ko-KR" baseline="0"/>
                  <a:t> Time [ms]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4.4763592278280334E-2"/>
              <c:y val="4.983908261467316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0070C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Performance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(Block)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0.00E+00</c:formatCode>
                <c:ptCount val="10"/>
                <c:pt idx="0">
                  <c:v>2.1599999999999999E-4</c:v>
                </c:pt>
                <c:pt idx="1">
                  <c:v>2.8400000000000002E-4</c:v>
                </c:pt>
                <c:pt idx="2">
                  <c:v>4.26E-4</c:v>
                </c:pt>
                <c:pt idx="3">
                  <c:v>5.71E-4</c:v>
                </c:pt>
                <c:pt idx="4">
                  <c:v>6.5099999999999999E-4</c:v>
                </c:pt>
                <c:pt idx="5">
                  <c:v>6.9300000000000004E-4</c:v>
                </c:pt>
                <c:pt idx="6">
                  <c:v>7.1500000000000003E-4</c:v>
                </c:pt>
                <c:pt idx="7">
                  <c:v>7.6199999999999998E-4</c:v>
                </c:pt>
                <c:pt idx="8">
                  <c:v>7.7899999999999996E-4</c:v>
                </c:pt>
                <c:pt idx="9">
                  <c:v>7.8200000000000003E-4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7E-476C-B62A-3E81B259629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Static (Cyclic)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Sheet1!$C$2:$C$11</c:f>
              <c:numCache>
                <c:formatCode>0.00E+00</c:formatCode>
                <c:ptCount val="10"/>
                <c:pt idx="0">
                  <c:v>2.1499999999999999E-4</c:v>
                </c:pt>
                <c:pt idx="1">
                  <c:v>3.97E-4</c:v>
                </c:pt>
                <c:pt idx="2">
                  <c:v>6.38E-4</c:v>
                </c:pt>
                <c:pt idx="3">
                  <c:v>6.0899999999999995E-4</c:v>
                </c:pt>
                <c:pt idx="4">
                  <c:v>8.4000000000000003E-4</c:v>
                </c:pt>
                <c:pt idx="5">
                  <c:v>8.4699999999999999E-4</c:v>
                </c:pt>
                <c:pt idx="6">
                  <c:v>8.0500000000000005E-4</c:v>
                </c:pt>
                <c:pt idx="7">
                  <c:v>8.5300000000000003E-4</c:v>
                </c:pt>
                <c:pt idx="8">
                  <c:v>8.6399999999999997E-4</c:v>
                </c:pt>
                <c:pt idx="9">
                  <c:v>8.7200000000000005E-4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7E-476C-B62A-3E81B259629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Sheet1!$D$2:$D$11</c:f>
              <c:numCache>
                <c:formatCode>0.00E+00</c:formatCode>
                <c:ptCount val="10"/>
                <c:pt idx="0">
                  <c:v>2.1800000000000001E-4</c:v>
                </c:pt>
                <c:pt idx="1">
                  <c:v>3.9300000000000001E-4</c:v>
                </c:pt>
                <c:pt idx="2">
                  <c:v>6.4400000000000004E-4</c:v>
                </c:pt>
                <c:pt idx="3">
                  <c:v>7.7300000000000003E-4</c:v>
                </c:pt>
                <c:pt idx="4">
                  <c:v>8.7699999999999996E-4</c:v>
                </c:pt>
                <c:pt idx="5">
                  <c:v>8.9999999999999998E-4</c:v>
                </c:pt>
                <c:pt idx="6">
                  <c:v>9.1200000000000005E-4</c:v>
                </c:pt>
                <c:pt idx="7">
                  <c:v>9.1799999999999998E-4</c:v>
                </c:pt>
                <c:pt idx="8">
                  <c:v>9.3300000000000002E-4</c:v>
                </c:pt>
                <c:pt idx="9">
                  <c:v>9.2500000000000004E-4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7E-476C-B62A-3E81B25962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aseline="0"/>
                  <a:t>Performance </a:t>
                </a:r>
              </a:p>
              <a:p>
                <a:pPr>
                  <a:defRPr/>
                </a:pPr>
                <a:r>
                  <a:rPr lang="en-US" altLang="ko-KR" baseline="0"/>
                  <a:t>(1 / exec time)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3.9168143243495289E-2"/>
              <c:y val="1.41247969003874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E+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Static</a:t>
            </a:r>
            <a:r>
              <a:rPr lang="en-US" altLang="ko-KR" baseline="0"/>
              <a:t> (Block)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(Block)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0.00E+00</c:formatCode>
                <c:ptCount val="10"/>
                <c:pt idx="0">
                  <c:v>2.1599999999999999E-4</c:v>
                </c:pt>
                <c:pt idx="1">
                  <c:v>2.8400000000000002E-4</c:v>
                </c:pt>
                <c:pt idx="2">
                  <c:v>4.26E-4</c:v>
                </c:pt>
                <c:pt idx="3">
                  <c:v>5.71E-4</c:v>
                </c:pt>
                <c:pt idx="4">
                  <c:v>6.5099999999999999E-4</c:v>
                </c:pt>
                <c:pt idx="5">
                  <c:v>6.9300000000000004E-4</c:v>
                </c:pt>
                <c:pt idx="6">
                  <c:v>7.1500000000000003E-4</c:v>
                </c:pt>
                <c:pt idx="7">
                  <c:v>7.6199999999999998E-4</c:v>
                </c:pt>
                <c:pt idx="8">
                  <c:v>7.7899999999999996E-4</c:v>
                </c:pt>
                <c:pt idx="9">
                  <c:v>7.8200000000000003E-4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E0-4932-9E74-81D8BD1BF55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aseline="0"/>
                  <a:t>Performance </a:t>
                </a:r>
              </a:p>
              <a:p>
                <a:pPr>
                  <a:defRPr/>
                </a:pPr>
                <a:r>
                  <a:rPr lang="en-US" altLang="ko-KR" baseline="0"/>
                  <a:t>(1 / exec time)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3.9168143243495289E-2"/>
              <c:y val="1.41247969003874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E+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FF000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Static</a:t>
            </a:r>
            <a:r>
              <a:rPr lang="en-US" altLang="ko-KR" baseline="0"/>
              <a:t> (Cyclic)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 (Cyclic)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0.00E+00</c:formatCode>
                <c:ptCount val="10"/>
                <c:pt idx="0">
                  <c:v>2.1499999999999999E-4</c:v>
                </c:pt>
                <c:pt idx="1">
                  <c:v>3.97E-4</c:v>
                </c:pt>
                <c:pt idx="2">
                  <c:v>6.38E-4</c:v>
                </c:pt>
                <c:pt idx="3">
                  <c:v>6.0899999999999995E-4</c:v>
                </c:pt>
                <c:pt idx="4">
                  <c:v>8.4000000000000003E-4</c:v>
                </c:pt>
                <c:pt idx="5">
                  <c:v>8.4699999999999999E-4</c:v>
                </c:pt>
                <c:pt idx="6">
                  <c:v>8.0500000000000005E-4</c:v>
                </c:pt>
                <c:pt idx="7">
                  <c:v>8.5300000000000003E-4</c:v>
                </c:pt>
                <c:pt idx="8">
                  <c:v>8.6399999999999997E-4</c:v>
                </c:pt>
                <c:pt idx="9">
                  <c:v>8.7200000000000005E-4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9B-44FB-AC8C-1084541571C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aseline="0"/>
                  <a:t>Performance </a:t>
                </a:r>
              </a:p>
              <a:p>
                <a:pPr>
                  <a:defRPr/>
                </a:pPr>
                <a:r>
                  <a:rPr lang="en-US" altLang="ko-KR" baseline="0"/>
                  <a:t>(1 / exec time)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3.9168143243495289E-2"/>
              <c:y val="1.41247969003874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E+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00B05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Dynamic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>
        <c:manualLayout>
          <c:layoutTarget val="inner"/>
          <c:xMode val="edge"/>
          <c:yMode val="edge"/>
          <c:x val="0.15715163740315358"/>
          <c:y val="0.13571428571428573"/>
          <c:w val="0.76078177675333247"/>
          <c:h val="0.591583239595050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32</c:v>
                </c:pt>
              </c:numCache>
            </c:numRef>
          </c:cat>
          <c:val>
            <c:numRef>
              <c:f>Sheet1!$B$2:$B$11</c:f>
              <c:numCache>
                <c:formatCode>0.00E+00</c:formatCode>
                <c:ptCount val="10"/>
                <c:pt idx="0">
                  <c:v>2.1800000000000001E-4</c:v>
                </c:pt>
                <c:pt idx="1">
                  <c:v>3.9300000000000001E-4</c:v>
                </c:pt>
                <c:pt idx="2">
                  <c:v>6.4400000000000004E-4</c:v>
                </c:pt>
                <c:pt idx="3">
                  <c:v>7.7300000000000003E-4</c:v>
                </c:pt>
                <c:pt idx="4">
                  <c:v>8.7699999999999996E-4</c:v>
                </c:pt>
                <c:pt idx="5">
                  <c:v>8.9999999999999998E-4</c:v>
                </c:pt>
                <c:pt idx="6">
                  <c:v>9.1200000000000005E-4</c:v>
                </c:pt>
                <c:pt idx="7">
                  <c:v>9.1799999999999998E-4</c:v>
                </c:pt>
                <c:pt idx="8">
                  <c:v>9.3300000000000002E-4</c:v>
                </c:pt>
                <c:pt idx="9">
                  <c:v>9.2500000000000004E-4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9C-4B4C-993D-7587602EA8F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657366928"/>
        <c:axId val="657363056"/>
      </c:lineChart>
      <c:catAx>
        <c:axId val="6573669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Number</a:t>
                </a:r>
                <a:r>
                  <a:rPr lang="en-US" altLang="ko-KR" baseline="0"/>
                  <a:t> of threads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41903084179198286"/>
              <c:y val="0.8115569928758905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3056"/>
        <c:crosses val="autoZero"/>
        <c:auto val="1"/>
        <c:lblAlgn val="ctr"/>
        <c:lblOffset val="100"/>
        <c:noMultiLvlLbl val="0"/>
      </c:catAx>
      <c:valAx>
        <c:axId val="65736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aseline="0"/>
                  <a:t>Performance </a:t>
                </a:r>
              </a:p>
              <a:p>
                <a:pPr>
                  <a:defRPr/>
                </a:pPr>
                <a:r>
                  <a:rPr lang="en-US" altLang="ko-KR" baseline="0"/>
                  <a:t>(1 / exec time)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3.9168143243495289E-2"/>
              <c:y val="1.412479690038745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0.00E+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7366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38100" cap="flat" cmpd="sng" algn="ctr">
      <a:solidFill>
        <a:srgbClr val="0070C0"/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재지한 학생 보고서</Template>
  <TotalTime>0</TotalTime>
  <Pages>28</Pages>
  <Words>1533</Words>
  <Characters>8740</Characters>
  <Application>Microsoft Office Word</Application>
  <DocSecurity>0</DocSecurity>
  <Lines>72</Lines>
  <Paragraphs>20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2023-04-14T03:26:00Z</dcterms:created>
  <dcterms:modified xsi:type="dcterms:W3CDTF">2023-04-14T11:38:00Z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